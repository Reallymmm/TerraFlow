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9240" w14:textId="77777777" w:rsidR="00CC3D00" w:rsidRPr="00CC3D00" w:rsidRDefault="00CC3D00" w:rsidP="00CC3D00">
      <w:pPr>
        <w:pStyle w:val="a0"/>
        <w:numPr>
          <w:ilvl w:val="0"/>
          <w:numId w:val="0"/>
        </w:numPr>
        <w:tabs>
          <w:tab w:val="clear" w:pos="1276"/>
          <w:tab w:val="left" w:pos="1560"/>
          <w:tab w:val="left" w:pos="1701"/>
        </w:tabs>
        <w:spacing w:line="480" w:lineRule="auto"/>
        <w:ind w:firstLine="709"/>
        <w:rPr>
          <w:b/>
          <w:bCs/>
          <w:sz w:val="28"/>
          <w:szCs w:val="24"/>
        </w:rPr>
      </w:pPr>
      <w:r w:rsidRPr="00CC3D00">
        <w:rPr>
          <w:b/>
          <w:bCs/>
          <w:sz w:val="28"/>
          <w:szCs w:val="24"/>
        </w:rPr>
        <w:t>Бизнес-проблема</w:t>
      </w:r>
    </w:p>
    <w:p w14:paraId="42E5B727" w14:textId="62D2302B" w:rsidR="009A261A" w:rsidRDefault="00105B54" w:rsidP="000568B6">
      <w:pPr>
        <w:pStyle w:val="a0"/>
        <w:numPr>
          <w:ilvl w:val="0"/>
          <w:numId w:val="0"/>
        </w:numPr>
        <w:tabs>
          <w:tab w:val="clear" w:pos="1276"/>
          <w:tab w:val="left" w:pos="1560"/>
          <w:tab w:val="left" w:pos="1701"/>
        </w:tabs>
        <w:ind w:firstLine="709"/>
      </w:pPr>
      <w:r w:rsidRPr="00105B54">
        <w:t>В процессе реализации ландшафтных проектов возникает критический разрыв между проектными решениями и их фактическим исполнением из-за отсутствия у бригад четкого понимания порядка работ, что провоцирует срывы графиков и перерасход бюджета</w:t>
      </w:r>
      <w:r>
        <w:t xml:space="preserve">. </w:t>
      </w:r>
      <w:r w:rsidRPr="00105B54">
        <w:t>Система помогает организовать прозрачное планирование задач на каждый день и распределять рабочую силу по объектам с учетом конкретных объемов работ, устраняя простои техники и срывы сроков.</w:t>
      </w:r>
    </w:p>
    <w:p w14:paraId="56B4BB03" w14:textId="445FF1A2" w:rsidR="00105B54" w:rsidRPr="00976F9B" w:rsidRDefault="00105B54" w:rsidP="000568B6">
      <w:pPr>
        <w:spacing w:line="480" w:lineRule="auto"/>
        <w:ind w:firstLine="709"/>
        <w:rPr>
          <w:sz w:val="28"/>
          <w:szCs w:val="24"/>
        </w:rPr>
      </w:pPr>
      <w:r w:rsidRPr="00976F9B">
        <w:rPr>
          <w:b/>
          <w:bCs/>
          <w:sz w:val="28"/>
          <w:szCs w:val="24"/>
        </w:rPr>
        <w:t>Цель системы</w:t>
      </w:r>
    </w:p>
    <w:p w14:paraId="072BB8CA" w14:textId="22D6C324" w:rsidR="009A261A" w:rsidRDefault="00976F9B" w:rsidP="000568B6">
      <w:pPr>
        <w:ind w:firstLine="709"/>
      </w:pPr>
      <w:r w:rsidRPr="00976F9B">
        <w:t xml:space="preserve">Обеспечить строгое соблюдение графиков и бюджетов ландшафтных проектов за счет синхронизации проектного плана с ежедневными задачами исполнителей и точного распределения </w:t>
      </w:r>
      <w:r>
        <w:t>персонала</w:t>
      </w:r>
      <w:r w:rsidRPr="00976F9B">
        <w:t xml:space="preserve"> на каждом объекте.</w:t>
      </w:r>
    </w:p>
    <w:p w14:paraId="4F3F6D31" w14:textId="77777777" w:rsidR="000568B6" w:rsidRDefault="000568B6" w:rsidP="000568B6">
      <w:pPr>
        <w:ind w:firstLine="709"/>
      </w:pPr>
    </w:p>
    <w:p w14:paraId="0F210903" w14:textId="77777777" w:rsidR="00A850C8" w:rsidRDefault="00A850C8">
      <w:pPr>
        <w:spacing w:before="0" w:after="200" w:line="276" w:lineRule="auto"/>
        <w:ind w:firstLine="0"/>
        <w:contextualSpacing w:val="0"/>
        <w:jc w:val="lef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09556A27" w14:textId="723C51F5" w:rsidR="009A261A" w:rsidRPr="000568B6" w:rsidRDefault="000568B6" w:rsidP="000568B6">
      <w:pPr>
        <w:spacing w:line="480" w:lineRule="auto"/>
        <w:ind w:firstLine="709"/>
        <w:rPr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Стейкхолдеры</w:t>
      </w:r>
    </w:p>
    <w:p w14:paraId="696F8030" w14:textId="11D682CB" w:rsidR="000568B6" w:rsidRDefault="000568B6" w:rsidP="000568B6">
      <w:pPr>
        <w:rPr>
          <w:b/>
          <w:bCs/>
        </w:rPr>
      </w:pPr>
      <w:r w:rsidRPr="000568B6">
        <w:rPr>
          <w:b/>
          <w:bCs/>
        </w:rPr>
        <w:t>Менеджер проекта</w:t>
      </w:r>
      <w:r w:rsidR="00B47142">
        <w:rPr>
          <w:b/>
          <w:bCs/>
        </w:rPr>
        <w:t xml:space="preserve"> (Оператор)</w:t>
      </w:r>
    </w:p>
    <w:p w14:paraId="01E8EE7B" w14:textId="0B3F6F9B" w:rsidR="000568B6" w:rsidRDefault="0065328B" w:rsidP="0065328B">
      <w:pPr>
        <w:pStyle w:val="a0"/>
      </w:pPr>
      <w:r w:rsidRPr="000568B6">
        <w:t>как менеджер, я хочу составлять детальный график работ на объекте, чтобы каждый этап выполнялся в нужной последовательности</w:t>
      </w:r>
      <w:r w:rsidR="00A850C8" w:rsidRPr="00A850C8">
        <w:t>;</w:t>
      </w:r>
    </w:p>
    <w:p w14:paraId="7294654B" w14:textId="4E4D6C45" w:rsidR="000568B6" w:rsidRDefault="0065328B" w:rsidP="0065328B">
      <w:pPr>
        <w:pStyle w:val="a0"/>
      </w:pPr>
      <w:r w:rsidRPr="000568B6">
        <w:t>как менеджер, я хочу распределять рабочих по объектам, чтобы избежать простоев и перегрузок персонала</w:t>
      </w:r>
      <w:r w:rsidR="00A850C8" w:rsidRPr="00A850C8">
        <w:t>;</w:t>
      </w:r>
    </w:p>
    <w:p w14:paraId="7C997491" w14:textId="12A490A3" w:rsidR="000568B6" w:rsidRDefault="0065328B" w:rsidP="0065328B">
      <w:pPr>
        <w:pStyle w:val="a0"/>
      </w:pPr>
      <w:r w:rsidRPr="000568B6">
        <w:t>как менеджер, я хочу видеть сравнение плановых и фактических объемов работ, чтобы вовремя корректировать бюджет</w:t>
      </w:r>
      <w:r w:rsidR="00A850C8" w:rsidRPr="00A850C8">
        <w:t>;</w:t>
      </w:r>
    </w:p>
    <w:p w14:paraId="6CFFF8A9" w14:textId="44C9F40E" w:rsidR="000568B6" w:rsidRDefault="0065328B" w:rsidP="0065328B">
      <w:pPr>
        <w:pStyle w:val="a0"/>
      </w:pPr>
      <w:r w:rsidRPr="000568B6">
        <w:t>как менеджер, я хочу загружать чертежи и спецификации в систему, чтобы у бригады всегда была актуальная документация</w:t>
      </w:r>
      <w:r w:rsidR="00A850C8" w:rsidRPr="00A850C8">
        <w:t>;</w:t>
      </w:r>
    </w:p>
    <w:p w14:paraId="39E0ABD4" w14:textId="000B18FB" w:rsidR="000568B6" w:rsidRDefault="0065328B" w:rsidP="0065328B">
      <w:pPr>
        <w:pStyle w:val="a0"/>
      </w:pPr>
      <w:r>
        <w:t>к</w:t>
      </w:r>
      <w:r w:rsidRPr="000568B6">
        <w:t>ак менеджер, я хочу формировать отчеты для руководства, чтобы подтверждать эффективность работы команды</w:t>
      </w:r>
      <w:r w:rsidR="00A850C8" w:rsidRPr="00A850C8">
        <w:t>;</w:t>
      </w:r>
    </w:p>
    <w:p w14:paraId="2A0CF96B" w14:textId="2D646889" w:rsidR="00EF79BE" w:rsidRDefault="00EF79BE" w:rsidP="0065328B">
      <w:pPr>
        <w:pStyle w:val="a0"/>
      </w:pPr>
      <w:r>
        <w:t>к</w:t>
      </w:r>
      <w:r w:rsidRPr="000568B6">
        <w:t>ак менеджер,</w:t>
      </w:r>
      <w:r w:rsidRPr="00EF79BE">
        <w:t xml:space="preserve"> </w:t>
      </w:r>
      <w:r w:rsidRPr="000568B6">
        <w:t>я хочу видеть общую потребность в материалах по всем объектам, чтобы закупать их оптовыми партиями</w:t>
      </w:r>
      <w:r w:rsidR="00A850C8" w:rsidRPr="00A850C8">
        <w:t>;</w:t>
      </w:r>
    </w:p>
    <w:p w14:paraId="1760C8C3" w14:textId="3EE9E0DE" w:rsidR="000568B6" w:rsidRPr="000568B6" w:rsidRDefault="00EF79BE" w:rsidP="00EF79BE">
      <w:pPr>
        <w:pStyle w:val="a0"/>
      </w:pPr>
      <w:r>
        <w:t>к</w:t>
      </w:r>
      <w:r w:rsidRPr="000568B6">
        <w:t>ак менеджер,</w:t>
      </w:r>
      <w:r w:rsidRPr="00EF79BE">
        <w:t xml:space="preserve"> </w:t>
      </w:r>
      <w:r w:rsidRPr="000568B6">
        <w:t>я хочу отслеживать сроки доставки растений и инертных материалов, чтобы информировать прорабов</w:t>
      </w:r>
      <w:r w:rsidR="00A850C8" w:rsidRPr="00A850C8">
        <w:t>.</w:t>
      </w:r>
    </w:p>
    <w:p w14:paraId="504BC425" w14:textId="7B233527" w:rsidR="000568B6" w:rsidRDefault="000568B6" w:rsidP="000568B6">
      <w:pPr>
        <w:rPr>
          <w:b/>
          <w:bCs/>
        </w:rPr>
      </w:pPr>
      <w:r w:rsidRPr="000568B6">
        <w:rPr>
          <w:b/>
          <w:bCs/>
        </w:rPr>
        <w:t>Прораб</w:t>
      </w:r>
      <w:r w:rsidR="00191495">
        <w:rPr>
          <w:b/>
          <w:bCs/>
        </w:rPr>
        <w:t xml:space="preserve"> </w:t>
      </w:r>
      <w:r w:rsidRPr="000568B6">
        <w:rPr>
          <w:b/>
          <w:bCs/>
        </w:rPr>
        <w:t>/ Бригадир</w:t>
      </w:r>
      <w:r w:rsidR="00B47142">
        <w:rPr>
          <w:b/>
          <w:bCs/>
        </w:rPr>
        <w:t xml:space="preserve"> (Пользователь)</w:t>
      </w:r>
    </w:p>
    <w:p w14:paraId="6921EB71" w14:textId="4D9A98EF" w:rsidR="000568B6" w:rsidRDefault="0065328B" w:rsidP="0065328B">
      <w:pPr>
        <w:pStyle w:val="a0"/>
      </w:pPr>
      <w:r w:rsidRPr="000568B6">
        <w:t>как прораб, я хочу видеть список задач на день для своей бригады, чтобы четко понимать, что именно нужно сделать сегодня</w:t>
      </w:r>
      <w:r w:rsidR="00A850C8" w:rsidRPr="00A850C8">
        <w:t>;</w:t>
      </w:r>
    </w:p>
    <w:p w14:paraId="501E15F8" w14:textId="28A49952" w:rsidR="000568B6" w:rsidRDefault="0065328B" w:rsidP="0065328B">
      <w:pPr>
        <w:pStyle w:val="a0"/>
      </w:pPr>
      <w:r w:rsidRPr="000568B6">
        <w:t>как прораб, я хочу отмечать выполненные объемы работ прямо на объекте, чтобы менеджер видел прогресс в реальном времени</w:t>
      </w:r>
      <w:r w:rsidR="00A850C8" w:rsidRPr="00A850C8">
        <w:t>;</w:t>
      </w:r>
    </w:p>
    <w:p w14:paraId="300A20B7" w14:textId="492AE21A" w:rsidR="000568B6" w:rsidRDefault="0065328B" w:rsidP="0065328B">
      <w:pPr>
        <w:pStyle w:val="a0"/>
      </w:pPr>
      <w:r w:rsidRPr="000568B6">
        <w:t>как прораб, я хочу прикреплять фотоотчеты к задачам, чтобы фиксировать качество исполнения и скрытые работы</w:t>
      </w:r>
      <w:r w:rsidR="00A850C8" w:rsidRPr="00A850C8">
        <w:t>;</w:t>
      </w:r>
    </w:p>
    <w:p w14:paraId="767084A8" w14:textId="0D30EA99" w:rsidR="000568B6" w:rsidRDefault="0065328B" w:rsidP="0065328B">
      <w:pPr>
        <w:pStyle w:val="a0"/>
      </w:pPr>
      <w:r w:rsidRPr="000568B6">
        <w:t>как прораб, я хочу видеть список рабочих, назначенных на мой объект, чтобы контролировать их выход на смену</w:t>
      </w:r>
      <w:r w:rsidR="00A850C8" w:rsidRPr="00A850C8">
        <w:t>.</w:t>
      </w:r>
    </w:p>
    <w:p w14:paraId="2E009176" w14:textId="66683DEB" w:rsidR="000568B6" w:rsidRPr="000568B6" w:rsidRDefault="000568B6" w:rsidP="000568B6">
      <w:pPr>
        <w:rPr>
          <w:b/>
          <w:bCs/>
        </w:rPr>
      </w:pPr>
      <w:r w:rsidRPr="000568B6">
        <w:rPr>
          <w:b/>
          <w:bCs/>
        </w:rPr>
        <w:t>Директор ландшафтной компании</w:t>
      </w:r>
      <w:r w:rsidR="00B47142">
        <w:rPr>
          <w:b/>
          <w:bCs/>
        </w:rPr>
        <w:t xml:space="preserve"> (Принципал)</w:t>
      </w:r>
    </w:p>
    <w:p w14:paraId="4A33054B" w14:textId="54E9338F" w:rsidR="000568B6" w:rsidRDefault="0065328B" w:rsidP="0065328B">
      <w:pPr>
        <w:pStyle w:val="a0"/>
      </w:pPr>
      <w:r w:rsidRPr="000568B6">
        <w:t>как директор, я хочу видеть общую маржинальность всех текущих проектов, чтобы оценивать финансовое состояние бизнеса</w:t>
      </w:r>
      <w:r w:rsidR="00A850C8" w:rsidRPr="00A850C8">
        <w:t>;</w:t>
      </w:r>
    </w:p>
    <w:p w14:paraId="30BD85DA" w14:textId="407B4A96" w:rsidR="000568B6" w:rsidRDefault="0065328B" w:rsidP="0065328B">
      <w:pPr>
        <w:pStyle w:val="a0"/>
      </w:pPr>
      <w:r w:rsidRPr="000568B6">
        <w:t>как директор, я хочу отслеживать загрузку всей спецтехники, чтобы оптимизировать затраты на её аренду или содержание</w:t>
      </w:r>
      <w:r w:rsidR="00A850C8" w:rsidRPr="00A850C8">
        <w:t>;</w:t>
      </w:r>
    </w:p>
    <w:p w14:paraId="24D005EA" w14:textId="12B18D02" w:rsidR="000568B6" w:rsidRDefault="0065328B" w:rsidP="0065328B">
      <w:pPr>
        <w:pStyle w:val="a0"/>
      </w:pPr>
      <w:r w:rsidRPr="000568B6">
        <w:t>как директор, я хочу видеть просрочки и перерасходы по всем объектам, чтобы оперативно принимать управленческие решения</w:t>
      </w:r>
      <w:r w:rsidR="00A850C8" w:rsidRPr="00A850C8">
        <w:t>;</w:t>
      </w:r>
    </w:p>
    <w:p w14:paraId="48E70419" w14:textId="1C12A786" w:rsidR="000568B6" w:rsidRDefault="0065328B" w:rsidP="0065328B">
      <w:pPr>
        <w:pStyle w:val="a0"/>
      </w:pPr>
      <w:r w:rsidRPr="000568B6">
        <w:lastRenderedPageBreak/>
        <w:t>как директор, я хочу контролировать выплаты на основе реально выполненных объемов, чтобы исключить необоснованные расходы</w:t>
      </w:r>
      <w:r w:rsidR="00A850C8" w:rsidRPr="00A850C8">
        <w:t>;</w:t>
      </w:r>
    </w:p>
    <w:p w14:paraId="7FD81C94" w14:textId="1BA94D4D" w:rsidR="000568B6" w:rsidRPr="000568B6" w:rsidRDefault="0065328B" w:rsidP="0065328B">
      <w:pPr>
        <w:pStyle w:val="a0"/>
      </w:pPr>
      <w:r w:rsidRPr="000568B6">
        <w:t>как директор, я хочу анализировать продуктивность разных бригад, чтобы выявлять лучшие практики и слабые места</w:t>
      </w:r>
      <w:r w:rsidR="00A850C8" w:rsidRPr="00A850C8">
        <w:t>.</w:t>
      </w:r>
    </w:p>
    <w:p w14:paraId="2E00CCB3" w14:textId="2B711941" w:rsidR="000568B6" w:rsidRDefault="000568B6" w:rsidP="000568B6">
      <w:r w:rsidRPr="000568B6">
        <w:rPr>
          <w:b/>
          <w:bCs/>
        </w:rPr>
        <w:t>Заказчик</w:t>
      </w:r>
      <w:r w:rsidR="00B47142">
        <w:rPr>
          <w:b/>
          <w:bCs/>
        </w:rPr>
        <w:t xml:space="preserve"> (Пользователь)</w:t>
      </w:r>
    </w:p>
    <w:p w14:paraId="346E65D5" w14:textId="096C5557" w:rsidR="000568B6" w:rsidRDefault="0065328B" w:rsidP="0065328B">
      <w:pPr>
        <w:pStyle w:val="a0"/>
      </w:pPr>
      <w:r w:rsidRPr="000568B6">
        <w:t>как заказчик, я хочу видеть актуальный статус работ на моем участке, чтобы быть спокойным за результат и сроки</w:t>
      </w:r>
      <w:r w:rsidR="00A850C8" w:rsidRPr="00A850C8">
        <w:t>;</w:t>
      </w:r>
    </w:p>
    <w:p w14:paraId="223A5D88" w14:textId="0E1CFEEC" w:rsidR="000568B6" w:rsidRDefault="0065328B" w:rsidP="0065328B">
      <w:pPr>
        <w:pStyle w:val="a0"/>
      </w:pPr>
      <w:r w:rsidRPr="000568B6">
        <w:t>как заказчик, я хочу получать и согласовывать акты выполненных работ в электронном виде, чтобы ускорить процессы</w:t>
      </w:r>
      <w:r w:rsidR="00A850C8" w:rsidRPr="00A850C8">
        <w:t>;</w:t>
      </w:r>
    </w:p>
    <w:p w14:paraId="2C51A1E2" w14:textId="2ACCCE8F" w:rsidR="000568B6" w:rsidRDefault="0065328B" w:rsidP="0065328B">
      <w:pPr>
        <w:pStyle w:val="a0"/>
      </w:pPr>
      <w:r w:rsidRPr="000568B6">
        <w:t>как заказчик, я хочу иметь доступ к фотоархиву скрытых работ, чтобы быть уверенным в соблюдении технологии (дренаж, полив)</w:t>
      </w:r>
      <w:r w:rsidR="00A850C8" w:rsidRPr="00A850C8">
        <w:t>;</w:t>
      </w:r>
    </w:p>
    <w:p w14:paraId="3E43C14B" w14:textId="771F906A" w:rsidR="000568B6" w:rsidRPr="009A261A" w:rsidRDefault="0065328B" w:rsidP="00EF79BE">
      <w:pPr>
        <w:pStyle w:val="a0"/>
      </w:pPr>
      <w:r w:rsidRPr="000568B6">
        <w:t>как заказчик, я хочу иметь единую историю всех изменений в проекте, чтобы избежать споров при финальной приемке</w:t>
      </w:r>
      <w:r w:rsidR="00A850C8" w:rsidRPr="00A850C8">
        <w:t>.</w:t>
      </w:r>
    </w:p>
    <w:p w14:paraId="295515F2" w14:textId="77777777" w:rsidR="009A261A" w:rsidRDefault="009A261A" w:rsidP="009A261A"/>
    <w:p w14:paraId="27C2AB8F" w14:textId="77777777" w:rsidR="00A850C8" w:rsidRDefault="00A850C8">
      <w:pPr>
        <w:spacing w:before="0" w:after="200" w:line="276" w:lineRule="auto"/>
        <w:ind w:firstLine="0"/>
        <w:contextualSpacing w:val="0"/>
        <w:jc w:val="lef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36170909" w14:textId="64157F54" w:rsidR="00EF79BE" w:rsidRPr="00CC3D00" w:rsidRDefault="00EF79BE" w:rsidP="00A850C8">
      <w:pPr>
        <w:pStyle w:val="a0"/>
        <w:numPr>
          <w:ilvl w:val="0"/>
          <w:numId w:val="0"/>
        </w:numPr>
        <w:tabs>
          <w:tab w:val="clear" w:pos="1276"/>
          <w:tab w:val="left" w:pos="1560"/>
          <w:tab w:val="left" w:pos="1701"/>
        </w:tabs>
        <w:spacing w:line="276" w:lineRule="auto"/>
        <w:ind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Границы системы</w:t>
      </w:r>
    </w:p>
    <w:p w14:paraId="0056F3EE" w14:textId="77777777" w:rsidR="00A850C8" w:rsidRDefault="00EF79BE" w:rsidP="00EF79BE">
      <w:pPr>
        <w:ind w:firstLine="709"/>
        <w:rPr>
          <w:b/>
          <w:bCs/>
        </w:rPr>
      </w:pPr>
      <w:r w:rsidRPr="00EF79BE">
        <w:rPr>
          <w:b/>
          <w:bCs/>
        </w:rPr>
        <w:t>В систему входит:</w:t>
      </w:r>
    </w:p>
    <w:p w14:paraId="21919F74" w14:textId="3EB95C04" w:rsidR="00A850C8" w:rsidRDefault="00EF79BE" w:rsidP="00A850C8">
      <w:pPr>
        <w:pStyle w:val="a0"/>
      </w:pPr>
      <w:r w:rsidRPr="00EF79BE">
        <w:t>регистрация и распределение прав доступа для сотрудников компании и внешних клиентов</w:t>
      </w:r>
      <w:r w:rsidR="00A850C8" w:rsidRPr="00A850C8">
        <w:t>;</w:t>
      </w:r>
    </w:p>
    <w:p w14:paraId="586CBD89" w14:textId="78FA8B27" w:rsidR="00A850C8" w:rsidRDefault="00EF79BE" w:rsidP="00A850C8">
      <w:pPr>
        <w:pStyle w:val="a0"/>
      </w:pPr>
      <w:r w:rsidRPr="00EF79BE">
        <w:t>ведение базы объектов с указанием плановых сроков и выделенного бюджета</w:t>
      </w:r>
      <w:r w:rsidR="00A850C8" w:rsidRPr="00A850C8">
        <w:t>;</w:t>
      </w:r>
    </w:p>
    <w:p w14:paraId="22CD51C2" w14:textId="2EC28F27" w:rsidR="00A850C8" w:rsidRDefault="00EF79BE" w:rsidP="00A850C8">
      <w:pPr>
        <w:pStyle w:val="a0"/>
      </w:pPr>
      <w:r w:rsidRPr="00EF79BE">
        <w:t>формирование ежедневных графиков работ и назначение исполнителей на конкретные задачи</w:t>
      </w:r>
      <w:r w:rsidR="00A850C8" w:rsidRPr="00A850C8">
        <w:t>;</w:t>
      </w:r>
    </w:p>
    <w:p w14:paraId="087194B5" w14:textId="3A879624" w:rsidR="00A850C8" w:rsidRDefault="00EF79BE" w:rsidP="00A850C8">
      <w:pPr>
        <w:pStyle w:val="a0"/>
      </w:pPr>
      <w:r w:rsidRPr="00EF79BE">
        <w:t>распределение собственной и арендованной спецтехники между участками</w:t>
      </w:r>
      <w:r w:rsidR="00A850C8" w:rsidRPr="00A850C8">
        <w:t>;</w:t>
      </w:r>
    </w:p>
    <w:p w14:paraId="4825918E" w14:textId="0EADBF11" w:rsidR="00A850C8" w:rsidRDefault="00EF79BE" w:rsidP="00A850C8">
      <w:pPr>
        <w:pStyle w:val="a0"/>
      </w:pPr>
      <w:r w:rsidRPr="00EF79BE">
        <w:t>фиксация фактически выполненных объемов работ через мобильный интерфейс прораба</w:t>
      </w:r>
      <w:r w:rsidR="00A850C8" w:rsidRPr="00A850C8">
        <w:t>;</w:t>
      </w:r>
    </w:p>
    <w:p w14:paraId="18E0B2AB" w14:textId="0975FE69" w:rsidR="00A850C8" w:rsidRDefault="00EF79BE" w:rsidP="00A850C8">
      <w:pPr>
        <w:pStyle w:val="a0"/>
      </w:pPr>
      <w:r w:rsidRPr="00EF79BE">
        <w:t>загрузка проектной документации и чертежей для доступа к ним непосредственно на объекте</w:t>
      </w:r>
      <w:r w:rsidR="00A850C8" w:rsidRPr="00A850C8">
        <w:t>;</w:t>
      </w:r>
    </w:p>
    <w:p w14:paraId="63401C5B" w14:textId="7E97A7EF" w:rsidR="00A850C8" w:rsidRDefault="00EF79BE" w:rsidP="00A850C8">
      <w:pPr>
        <w:pStyle w:val="a0"/>
      </w:pPr>
      <w:r w:rsidRPr="00EF79BE">
        <w:t>создание фотоархива реализованных этапов проекта и скрытых инженерных работ</w:t>
      </w:r>
      <w:r w:rsidR="00A850C8" w:rsidRPr="00A850C8">
        <w:t>;</w:t>
      </w:r>
    </w:p>
    <w:p w14:paraId="08D949FD" w14:textId="31D6688F" w:rsidR="00A850C8" w:rsidRDefault="00EF79BE" w:rsidP="00A850C8">
      <w:pPr>
        <w:pStyle w:val="a0"/>
      </w:pPr>
      <w:r w:rsidRPr="00EF79BE">
        <w:t>учет движения материалов от момента подачи заявки до подтверждения приемки на месте</w:t>
      </w:r>
      <w:r w:rsidR="00A850C8" w:rsidRPr="00A850C8">
        <w:t>;</w:t>
      </w:r>
    </w:p>
    <w:p w14:paraId="5423C372" w14:textId="01ABAB47" w:rsidR="00A850C8" w:rsidRDefault="00EF79BE" w:rsidP="00A850C8">
      <w:pPr>
        <w:pStyle w:val="a0"/>
      </w:pPr>
      <w:r w:rsidRPr="00EF79BE">
        <w:t>автоматическое сопоставление реальных затрат ресурсов с показателями исходной сметы</w:t>
      </w:r>
      <w:r w:rsidR="00A850C8" w:rsidRPr="00A850C8">
        <w:t>;</w:t>
      </w:r>
    </w:p>
    <w:p w14:paraId="5D4FDCB2" w14:textId="2FB75EC7" w:rsidR="00A850C8" w:rsidRDefault="00EF79BE" w:rsidP="00A850C8">
      <w:pPr>
        <w:pStyle w:val="a0"/>
      </w:pPr>
      <w:r w:rsidRPr="00EF79BE">
        <w:t>расчет прогнозируемых сроков окончания проекта при сохранении текущего темпа работ</w:t>
      </w:r>
      <w:r w:rsidR="00A850C8" w:rsidRPr="00A850C8">
        <w:t>;</w:t>
      </w:r>
    </w:p>
    <w:p w14:paraId="330C95B6" w14:textId="1B127942" w:rsidR="00A850C8" w:rsidRDefault="00EF79BE" w:rsidP="00A850C8">
      <w:pPr>
        <w:pStyle w:val="a0"/>
      </w:pPr>
      <w:r w:rsidRPr="00EF79BE">
        <w:t>визуализация статуса проекта в личном кабинете для информирования заказчика</w:t>
      </w:r>
      <w:r w:rsidR="00A850C8" w:rsidRPr="00A850C8">
        <w:t>;</w:t>
      </w:r>
    </w:p>
    <w:p w14:paraId="7324B802" w14:textId="449BFFF6" w:rsidR="00A850C8" w:rsidRDefault="00EF79BE" w:rsidP="00A850C8">
      <w:pPr>
        <w:pStyle w:val="a0"/>
      </w:pPr>
      <w:r w:rsidRPr="00EF79BE">
        <w:t>электронное согласование промежуточных актов выполненных работ</w:t>
      </w:r>
      <w:r w:rsidR="00A850C8" w:rsidRPr="00A850C8">
        <w:t>;</w:t>
      </w:r>
    </w:p>
    <w:p w14:paraId="5D5A58B3" w14:textId="1FC89EF6" w:rsidR="00A850C8" w:rsidRPr="00A850C8" w:rsidRDefault="00EF79BE" w:rsidP="00A850C8">
      <w:pPr>
        <w:pStyle w:val="a0"/>
      </w:pPr>
      <w:r w:rsidRPr="00EF79BE">
        <w:t>рассылка оперативных уведомлений о сбоях в поставках или отклонениях от графика</w:t>
      </w:r>
      <w:r w:rsidR="00A850C8">
        <w:t xml:space="preserve">, </w:t>
      </w:r>
      <w:r w:rsidR="00A850C8" w:rsidRPr="00A850C8">
        <w:t>об отмене выхода на смену</w:t>
      </w:r>
      <w:r w:rsidR="00A850C8">
        <w:t>.</w:t>
      </w:r>
    </w:p>
    <w:p w14:paraId="1FF399AF" w14:textId="77777777" w:rsidR="00EF79BE" w:rsidRDefault="00EF79BE" w:rsidP="00EF79BE">
      <w:pPr>
        <w:ind w:firstLine="709"/>
        <w:rPr>
          <w:b/>
          <w:bCs/>
        </w:rPr>
      </w:pPr>
      <w:r w:rsidRPr="00EF79BE">
        <w:rPr>
          <w:b/>
          <w:bCs/>
        </w:rPr>
        <w:t>Внешняя среда:</w:t>
      </w:r>
    </w:p>
    <w:p w14:paraId="0D15581A" w14:textId="10F43077" w:rsidR="00EF79BE" w:rsidRPr="00A850C8" w:rsidRDefault="00EF79BE" w:rsidP="00A850C8">
      <w:pPr>
        <w:pStyle w:val="a0"/>
      </w:pPr>
      <w:r>
        <w:t>с</w:t>
      </w:r>
      <w:r w:rsidRPr="00EF79BE">
        <w:t>оздание ландшафтных дизайнов и архитектурных чертежей в специализированных графических редакторах</w:t>
      </w:r>
      <w:r w:rsidR="00A850C8" w:rsidRPr="00A850C8">
        <w:t>;</w:t>
      </w:r>
    </w:p>
    <w:p w14:paraId="16CF1BEB" w14:textId="02F405BF" w:rsidR="00EF79BE" w:rsidRPr="00A850C8" w:rsidRDefault="00EF79BE" w:rsidP="00A850C8">
      <w:pPr>
        <w:pStyle w:val="a0"/>
      </w:pPr>
      <w:r w:rsidRPr="00EF79BE">
        <w:t>полноценный бухгалтерский и налоговый учет деятельности организации</w:t>
      </w:r>
      <w:r w:rsidR="00A850C8" w:rsidRPr="00A850C8">
        <w:t>;</w:t>
      </w:r>
    </w:p>
    <w:p w14:paraId="0D5DE5B0" w14:textId="668D32EC" w:rsidR="00EF79BE" w:rsidRPr="00A850C8" w:rsidRDefault="00EF79BE" w:rsidP="00A850C8">
      <w:pPr>
        <w:pStyle w:val="a0"/>
      </w:pPr>
      <w:r w:rsidRPr="00EF79BE">
        <w:t>проведение банковских платежей и официальных финансовых транзакций</w:t>
      </w:r>
      <w:r w:rsidR="00A850C8" w:rsidRPr="00A850C8">
        <w:t>;</w:t>
      </w:r>
    </w:p>
    <w:p w14:paraId="71CD7DF6" w14:textId="51E76CF7" w:rsidR="00EF79BE" w:rsidRPr="00A850C8" w:rsidRDefault="00EF79BE" w:rsidP="00A850C8">
      <w:pPr>
        <w:pStyle w:val="a0"/>
      </w:pPr>
      <w:r w:rsidRPr="00EF79BE">
        <w:t>юридическое сопровождение сделок и подписание бумажных версий договоров</w:t>
      </w:r>
      <w:r w:rsidR="00A850C8" w:rsidRPr="00A850C8">
        <w:t>;</w:t>
      </w:r>
    </w:p>
    <w:p w14:paraId="32D121B1" w14:textId="364C196C" w:rsidR="00EF79BE" w:rsidRPr="00A850C8" w:rsidRDefault="00EF79BE" w:rsidP="00A850C8">
      <w:pPr>
        <w:pStyle w:val="a0"/>
      </w:pPr>
      <w:r w:rsidRPr="00EF79BE">
        <w:t>подбор и проверка благонадежности персонала при найме</w:t>
      </w:r>
      <w:r w:rsidR="00A850C8" w:rsidRPr="00A850C8">
        <w:t>;</w:t>
      </w:r>
    </w:p>
    <w:p w14:paraId="39EDF85A" w14:textId="7A73EC0F" w:rsidR="00A850C8" w:rsidRPr="00A850C8" w:rsidRDefault="00EF79BE" w:rsidP="00A850C8">
      <w:pPr>
        <w:pStyle w:val="a0"/>
      </w:pPr>
      <w:r w:rsidRPr="00EF79BE">
        <w:t>предоставление картографических данных и геодезических подложек сторонними сервисами</w:t>
      </w:r>
      <w:r w:rsidR="00A850C8" w:rsidRPr="00A850C8">
        <w:t>;</w:t>
      </w:r>
    </w:p>
    <w:p w14:paraId="41DC9B42" w14:textId="72F67D54" w:rsidR="00EF79BE" w:rsidRPr="009A261A" w:rsidRDefault="00EF79BE" w:rsidP="00A50E74">
      <w:pPr>
        <w:pStyle w:val="a0"/>
      </w:pPr>
      <w:r w:rsidRPr="00EF79BE">
        <w:t>коммуникация с поставщиками по вопросам ценообразования и условий сотрудничества</w:t>
      </w:r>
      <w:r w:rsidR="00A850C8" w:rsidRPr="00A850C8">
        <w:t>.</w:t>
      </w:r>
    </w:p>
    <w:p w14:paraId="1BEE85A3" w14:textId="1E8A56B6" w:rsidR="00A50E74" w:rsidRPr="00CC3D00" w:rsidRDefault="00B47142" w:rsidP="00A50E74">
      <w:pPr>
        <w:pStyle w:val="a0"/>
        <w:numPr>
          <w:ilvl w:val="0"/>
          <w:numId w:val="0"/>
        </w:numPr>
        <w:tabs>
          <w:tab w:val="clear" w:pos="1276"/>
          <w:tab w:val="left" w:pos="1560"/>
          <w:tab w:val="left" w:pos="1701"/>
        </w:tabs>
        <w:spacing w:line="276" w:lineRule="auto"/>
        <w:ind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Необходимые данные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6"/>
        <w:gridCol w:w="4957"/>
      </w:tblGrid>
      <w:tr w:rsidR="00A50E74" w14:paraId="559651AF" w14:textId="77777777" w:rsidTr="00A50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56" w:type="dxa"/>
          </w:tcPr>
          <w:p w14:paraId="6BE0BFD8" w14:textId="3A956431" w:rsidR="00A50E74" w:rsidRPr="00A50E74" w:rsidRDefault="00A50E74" w:rsidP="00A50E74">
            <w:pPr>
              <w:pStyle w:val="vgutTableText"/>
            </w:pPr>
            <w:r w:rsidRPr="00A50E74">
              <w:t>Данные</w:t>
            </w:r>
          </w:p>
        </w:tc>
        <w:tc>
          <w:tcPr>
            <w:tcW w:w="4957" w:type="dxa"/>
          </w:tcPr>
          <w:p w14:paraId="282CB130" w14:textId="472065A2" w:rsidR="00A50E74" w:rsidRPr="00A50E74" w:rsidRDefault="00A50E74" w:rsidP="00A50E74">
            <w:pPr>
              <w:pStyle w:val="vgutTableText"/>
            </w:pPr>
            <w:r w:rsidRPr="00A50E74">
              <w:t>Источник</w:t>
            </w:r>
          </w:p>
        </w:tc>
      </w:tr>
      <w:tr w:rsidR="00A50E74" w14:paraId="21B637FE" w14:textId="77777777" w:rsidTr="00A50E74">
        <w:tc>
          <w:tcPr>
            <w:tcW w:w="4956" w:type="dxa"/>
          </w:tcPr>
          <w:p w14:paraId="26123277" w14:textId="77CEA5D1" w:rsidR="00A50E74" w:rsidRDefault="00A50E74" w:rsidP="00A50E74">
            <w:pPr>
              <w:pStyle w:val="vgutTableText"/>
            </w:pPr>
            <w:r w:rsidRPr="00A50E74">
              <w:t>Данные пользователя (ФИО, роль в системе, номер телефона, пароль в защищенном виде)</w:t>
            </w:r>
          </w:p>
        </w:tc>
        <w:tc>
          <w:tcPr>
            <w:tcW w:w="4957" w:type="dxa"/>
          </w:tcPr>
          <w:p w14:paraId="2326C73D" w14:textId="3314AD36" w:rsidR="00A50E74" w:rsidRDefault="00A50E74" w:rsidP="00A50E74">
            <w:pPr>
              <w:pStyle w:val="vgutTableText"/>
            </w:pPr>
            <w:r w:rsidRPr="00A50E74">
              <w:t>Вводит пользователь или администратор при регистрации</w:t>
            </w:r>
          </w:p>
        </w:tc>
      </w:tr>
      <w:tr w:rsidR="00A50E74" w14:paraId="6B5DDB25" w14:textId="77777777" w:rsidTr="00A50E74">
        <w:tc>
          <w:tcPr>
            <w:tcW w:w="4956" w:type="dxa"/>
          </w:tcPr>
          <w:p w14:paraId="02C878D9" w14:textId="7668890D" w:rsidR="00A50E74" w:rsidRDefault="00A50E74" w:rsidP="00A50E74">
            <w:pPr>
              <w:pStyle w:val="vgutTableText"/>
            </w:pPr>
            <w:r w:rsidRPr="00A50E74">
              <w:t>Параметры объекта (название, адрес, контакты заказчика, плановые даты начала и завершения)</w:t>
            </w:r>
          </w:p>
        </w:tc>
        <w:tc>
          <w:tcPr>
            <w:tcW w:w="4957" w:type="dxa"/>
          </w:tcPr>
          <w:p w14:paraId="5FD0E13D" w14:textId="249CC38B" w:rsidR="00A50E74" w:rsidRDefault="00A50E74" w:rsidP="00A50E74">
            <w:pPr>
              <w:pStyle w:val="vgutTableText"/>
            </w:pPr>
            <w:r w:rsidRPr="00A50E74">
              <w:t>Вносит менеджер проекта при создании карточки объекта</w:t>
            </w:r>
          </w:p>
        </w:tc>
      </w:tr>
      <w:tr w:rsidR="00A50E74" w14:paraId="0F7305C4" w14:textId="77777777" w:rsidTr="00A50E74">
        <w:tc>
          <w:tcPr>
            <w:tcW w:w="4956" w:type="dxa"/>
          </w:tcPr>
          <w:p w14:paraId="0AAD0033" w14:textId="7882DCDC" w:rsidR="00A50E74" w:rsidRDefault="00A50E74" w:rsidP="00A50E74">
            <w:pPr>
              <w:pStyle w:val="vgutTableText"/>
            </w:pPr>
            <w:r w:rsidRPr="00A50E74">
              <w:t xml:space="preserve">Сметные показатели (перечень работ, плановые объемы в </w:t>
            </w:r>
            <w:proofErr w:type="spellStart"/>
            <w:proofErr w:type="gramStart"/>
            <w:r w:rsidRPr="00A50E74">
              <w:t>кв.м</w:t>
            </w:r>
            <w:proofErr w:type="spellEnd"/>
            <w:proofErr w:type="gramEnd"/>
            <w:r w:rsidRPr="00A50E74">
              <w:t>/</w:t>
            </w:r>
            <w:proofErr w:type="spellStart"/>
            <w:r w:rsidRPr="00A50E74">
              <w:t>шт</w:t>
            </w:r>
            <w:proofErr w:type="spellEnd"/>
            <w:r w:rsidRPr="00A50E74">
              <w:t>, стоимость материалов и работ)</w:t>
            </w:r>
          </w:p>
        </w:tc>
        <w:tc>
          <w:tcPr>
            <w:tcW w:w="4957" w:type="dxa"/>
          </w:tcPr>
          <w:p w14:paraId="29ED4B6B" w14:textId="1028740C" w:rsidR="00A50E74" w:rsidRDefault="00A50E74" w:rsidP="00A50E74">
            <w:pPr>
              <w:pStyle w:val="vgutTableText"/>
            </w:pPr>
            <w:r w:rsidRPr="00A50E74">
              <w:t>Загружаются менеджером из файлов Excel или вводятся вручную на основе проекта</w:t>
            </w:r>
          </w:p>
        </w:tc>
      </w:tr>
      <w:tr w:rsidR="00A50E74" w14:paraId="18943887" w14:textId="77777777" w:rsidTr="00A50E74">
        <w:tc>
          <w:tcPr>
            <w:tcW w:w="4956" w:type="dxa"/>
          </w:tcPr>
          <w:p w14:paraId="4AB0E507" w14:textId="3D8CAAB8" w:rsidR="00A50E74" w:rsidRDefault="00A50E74" w:rsidP="00A50E74">
            <w:pPr>
              <w:pStyle w:val="vgutTableText"/>
            </w:pPr>
            <w:r w:rsidRPr="00A50E74">
              <w:t>Проектная документация (файлы чертежей, схемы посадок растений, планы инженерных коммуникаций)</w:t>
            </w:r>
          </w:p>
        </w:tc>
        <w:tc>
          <w:tcPr>
            <w:tcW w:w="4957" w:type="dxa"/>
          </w:tcPr>
          <w:p w14:paraId="7F4F198D" w14:textId="649D3A7B" w:rsidR="00A50E74" w:rsidRDefault="00A50E74" w:rsidP="00A50E74">
            <w:pPr>
              <w:pStyle w:val="vgutTableText"/>
            </w:pPr>
            <w:r w:rsidRPr="00A50E74">
              <w:t>Загружает дизайнер или менеджер проекта в форматах PDF или JPG</w:t>
            </w:r>
          </w:p>
        </w:tc>
      </w:tr>
      <w:tr w:rsidR="00A50E74" w14:paraId="5E0DA34C" w14:textId="77777777" w:rsidTr="00A50E74">
        <w:tc>
          <w:tcPr>
            <w:tcW w:w="4956" w:type="dxa"/>
          </w:tcPr>
          <w:p w14:paraId="094941BA" w14:textId="1C46489A" w:rsidR="00A50E74" w:rsidRDefault="00A50E74" w:rsidP="00A50E74">
            <w:pPr>
              <w:pStyle w:val="vgutTableText"/>
            </w:pPr>
            <w:r w:rsidRPr="00A50E74">
              <w:t>Оперативные отчеты (фактически выполненные объемы работ за день, отметки о выходе бригад)</w:t>
            </w:r>
          </w:p>
        </w:tc>
        <w:tc>
          <w:tcPr>
            <w:tcW w:w="4957" w:type="dxa"/>
          </w:tcPr>
          <w:p w14:paraId="5A6B3644" w14:textId="0407D21E" w:rsidR="00A50E74" w:rsidRDefault="00A50E74" w:rsidP="00A50E74">
            <w:pPr>
              <w:pStyle w:val="vgutTableText"/>
            </w:pPr>
            <w:r w:rsidRPr="00A50E74">
              <w:t>Вводит прораб через мобильный интерфейс непосредственно на объекте</w:t>
            </w:r>
          </w:p>
        </w:tc>
      </w:tr>
      <w:tr w:rsidR="00A50E74" w14:paraId="5FD1301F" w14:textId="77777777" w:rsidTr="00A50E74">
        <w:tc>
          <w:tcPr>
            <w:tcW w:w="4956" w:type="dxa"/>
          </w:tcPr>
          <w:p w14:paraId="4C3E7738" w14:textId="0603571E" w:rsidR="00A50E74" w:rsidRDefault="00A50E74" w:rsidP="00A50E74">
            <w:pPr>
              <w:pStyle w:val="vgutTableText"/>
            </w:pPr>
            <w:r w:rsidRPr="00A50E74">
              <w:t>Фотофиксация (снимки текущего состояния работ, фотографии скрытых узлов и конструкций)</w:t>
            </w:r>
          </w:p>
        </w:tc>
        <w:tc>
          <w:tcPr>
            <w:tcW w:w="4957" w:type="dxa"/>
          </w:tcPr>
          <w:p w14:paraId="13708CAB" w14:textId="2FEFF2DF" w:rsidR="00A50E74" w:rsidRDefault="00A50E74" w:rsidP="00A50E74">
            <w:pPr>
              <w:pStyle w:val="vgutTableText"/>
            </w:pPr>
            <w:r w:rsidRPr="00A50E74">
              <w:t>Загружает прораб с камеры мобильного устройства в привязке к задаче</w:t>
            </w:r>
          </w:p>
        </w:tc>
      </w:tr>
      <w:tr w:rsidR="00A50E74" w14:paraId="20A3E303" w14:textId="77777777" w:rsidTr="00A50E74">
        <w:tc>
          <w:tcPr>
            <w:tcW w:w="4956" w:type="dxa"/>
          </w:tcPr>
          <w:p w14:paraId="772FF158" w14:textId="3C83F73F" w:rsidR="00A50E74" w:rsidRDefault="00A50E74" w:rsidP="00A50E74">
            <w:pPr>
              <w:pStyle w:val="vgutTableText"/>
            </w:pPr>
            <w:r w:rsidRPr="00A50E74">
              <w:t>Данные о логистике (наименование доставляемых ресурсов, дата и время прибытия, номер машины)</w:t>
            </w:r>
          </w:p>
        </w:tc>
        <w:tc>
          <w:tcPr>
            <w:tcW w:w="4957" w:type="dxa"/>
          </w:tcPr>
          <w:p w14:paraId="054AC63E" w14:textId="46136875" w:rsidR="00A50E74" w:rsidRDefault="00A50E74" w:rsidP="00A50E74">
            <w:pPr>
              <w:pStyle w:val="vgutTableText"/>
            </w:pPr>
            <w:r w:rsidRPr="00A50E74">
              <w:t>Вводит менеджер и подтверждает прораб при приемке</w:t>
            </w:r>
          </w:p>
        </w:tc>
      </w:tr>
      <w:tr w:rsidR="00A50E74" w14:paraId="01FB3F46" w14:textId="77777777" w:rsidTr="00A50E74">
        <w:tc>
          <w:tcPr>
            <w:tcW w:w="4956" w:type="dxa"/>
          </w:tcPr>
          <w:p w14:paraId="4A489D31" w14:textId="1F7585B2" w:rsidR="00A50E74" w:rsidRDefault="00A50E74" w:rsidP="00A50E74">
            <w:pPr>
              <w:pStyle w:val="vgutTableText"/>
            </w:pPr>
            <w:r w:rsidRPr="00A50E74">
              <w:t>Результаты анализа (величина отклонения факта от плана, прогноз задержки, перерасход бюджета)</w:t>
            </w:r>
          </w:p>
        </w:tc>
        <w:tc>
          <w:tcPr>
            <w:tcW w:w="4957" w:type="dxa"/>
          </w:tcPr>
          <w:p w14:paraId="5EC335FE" w14:textId="6987E1BA" w:rsidR="00A50E74" w:rsidRDefault="00A50E74" w:rsidP="00A50E74">
            <w:pPr>
              <w:pStyle w:val="vgutTableText"/>
            </w:pPr>
            <w:r w:rsidRPr="00A50E74">
              <w:t>Формируются системой автоматически на основе сравнения сметы и отчетов прораба</w:t>
            </w:r>
          </w:p>
        </w:tc>
      </w:tr>
    </w:tbl>
    <w:p w14:paraId="32116CA7" w14:textId="01A432F9" w:rsidR="009A261A" w:rsidRDefault="009A261A" w:rsidP="009A261A"/>
    <w:p w14:paraId="26483B71" w14:textId="77777777" w:rsidR="0098369A" w:rsidRDefault="0098369A" w:rsidP="009A261A"/>
    <w:p w14:paraId="532A7CF9" w14:textId="20094369" w:rsidR="009B1E2F" w:rsidRPr="009B1E2F" w:rsidRDefault="009B1E2F" w:rsidP="009B1E2F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4AA1B61A" w14:textId="339AC2A8" w:rsidR="009B1E2F" w:rsidRPr="009B1E2F" w:rsidRDefault="00B47142" w:rsidP="009B1E2F">
      <w:pPr>
        <w:tabs>
          <w:tab w:val="left" w:pos="1560"/>
          <w:tab w:val="left" w:pos="1701"/>
        </w:tabs>
        <w:spacing w:line="480" w:lineRule="auto"/>
        <w:ind w:firstLine="0"/>
        <w:rPr>
          <w:b/>
          <w:bCs/>
          <w:sz w:val="28"/>
          <w:szCs w:val="24"/>
        </w:rPr>
      </w:pPr>
      <w:r w:rsidRPr="009B1E2F">
        <w:rPr>
          <w:b/>
          <w:bCs/>
          <w:sz w:val="28"/>
          <w:szCs w:val="24"/>
        </w:rPr>
        <w:lastRenderedPageBreak/>
        <w:t>Основные риски</w:t>
      </w:r>
    </w:p>
    <w:p w14:paraId="188DC84E" w14:textId="77777777" w:rsidR="00FC2F83" w:rsidRDefault="00FC2F83" w:rsidP="009B1E2F">
      <w:pPr>
        <w:spacing w:line="480" w:lineRule="auto"/>
      </w:pPr>
      <w:r w:rsidRPr="00FC2F83">
        <w:rPr>
          <w:b/>
          <w:bCs/>
        </w:rPr>
        <w:t>Критическая зависимость бизнес-процессов от работоспособности облачного сервера при отсутствии локальных копий актуальной документации</w:t>
      </w:r>
      <w:r w:rsidRPr="00FC2F83">
        <w:t xml:space="preserve"> </w:t>
      </w:r>
    </w:p>
    <w:p w14:paraId="53D815D7" w14:textId="53C3C5F2" w:rsidR="00B47142" w:rsidRPr="00B47142" w:rsidRDefault="00FC2F83" w:rsidP="009B1E2F">
      <w:pPr>
        <w:spacing w:line="480" w:lineRule="auto"/>
      </w:pPr>
      <w:r w:rsidRPr="00FC2F83">
        <w:t>Последствие: при техническом сбое на стороне провайдера компания полностью теряет доступ к чертежам, планам работ и контактам на всех объектах одновременно, что приводит к полной остановке деятельности на неопределенный срок.</w:t>
      </w:r>
    </w:p>
    <w:p w14:paraId="3A7C451F" w14:textId="77777777" w:rsidR="00B47142" w:rsidRDefault="00B47142" w:rsidP="009B1E2F">
      <w:pPr>
        <w:spacing w:line="480" w:lineRule="auto"/>
        <w:rPr>
          <w:b/>
          <w:bCs/>
        </w:rPr>
      </w:pPr>
      <w:r w:rsidRPr="00B47142">
        <w:rPr>
          <w:b/>
          <w:bCs/>
        </w:rPr>
        <w:t>Ввод сотрудниками недостоверных данных о выполненных объемах работ для сокрытия брака или завышения выплат</w:t>
      </w:r>
    </w:p>
    <w:p w14:paraId="7C087DDE" w14:textId="55E05EF8" w:rsidR="00B47142" w:rsidRPr="00B47142" w:rsidRDefault="00B47142" w:rsidP="009B1E2F">
      <w:pPr>
        <w:spacing w:line="480" w:lineRule="auto"/>
      </w:pPr>
      <w:r w:rsidRPr="00B47142">
        <w:t>Последствие: искусственный перерасход бюджета, финансовые потери компании и возникновение конфликтных ситуаций с заказчиком на этапе финальной приемки объекта.</w:t>
      </w:r>
    </w:p>
    <w:p w14:paraId="4C44BC8E" w14:textId="77777777" w:rsidR="00B47142" w:rsidRDefault="00B47142" w:rsidP="009B1E2F">
      <w:pPr>
        <w:spacing w:line="480" w:lineRule="auto"/>
        <w:rPr>
          <w:b/>
          <w:bCs/>
        </w:rPr>
      </w:pPr>
      <w:r w:rsidRPr="00B47142">
        <w:rPr>
          <w:b/>
          <w:bCs/>
        </w:rPr>
        <w:t>Отсутствие стабильного интернет-соединения на удаленных загородных участках в процессе реализации проекта</w:t>
      </w:r>
    </w:p>
    <w:p w14:paraId="3336F477" w14:textId="62C21FA4" w:rsidR="00B47142" w:rsidRPr="00B47142" w:rsidRDefault="00B47142" w:rsidP="009B1E2F">
      <w:pPr>
        <w:spacing w:line="480" w:lineRule="auto"/>
        <w:rPr>
          <w:b/>
          <w:bCs/>
        </w:rPr>
      </w:pPr>
      <w:r w:rsidRPr="00B47142">
        <w:t>Последствие: задержка в передаче оперативных отчетов и заявок на материалы, что вызывает простои техники и срывы графиков поставок из-за отсутствия связи со снабжением.</w:t>
      </w:r>
    </w:p>
    <w:p w14:paraId="6D66122C" w14:textId="7FD40689" w:rsidR="00B47142" w:rsidRDefault="00B47142" w:rsidP="009B1E2F">
      <w:pPr>
        <w:spacing w:line="480" w:lineRule="auto"/>
      </w:pPr>
      <w:r w:rsidRPr="00B47142">
        <w:rPr>
          <w:b/>
          <w:bCs/>
        </w:rPr>
        <w:t>Утечка конфиденциальных данных о частных владениях заказчиков и проектных схемах инженерных сетей</w:t>
      </w:r>
    </w:p>
    <w:p w14:paraId="572ABD4B" w14:textId="67E50B77" w:rsidR="009A261A" w:rsidRPr="009A261A" w:rsidRDefault="00B47142" w:rsidP="009B1E2F">
      <w:pPr>
        <w:spacing w:line="480" w:lineRule="auto"/>
      </w:pPr>
      <w:r w:rsidRPr="00B47142">
        <w:t>Последствие: критический ущерб репутации ландшафтной компании, расторжение текущих контрактов и риск судебных исков со стороны клиентов.</w:t>
      </w:r>
    </w:p>
    <w:p w14:paraId="0B00B340" w14:textId="77777777" w:rsidR="009A261A" w:rsidRPr="009A261A" w:rsidRDefault="009A261A" w:rsidP="009A261A"/>
    <w:p w14:paraId="7486EE89" w14:textId="48F10D03" w:rsidR="00FC2F83" w:rsidRDefault="00FC2F83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44535E81" w14:textId="77777777" w:rsidR="00FC2F83" w:rsidRDefault="00FC2F83" w:rsidP="00FC2F83">
      <w:pPr>
        <w:rPr>
          <w:b/>
          <w:bCs/>
        </w:rPr>
      </w:pPr>
    </w:p>
    <w:p w14:paraId="1A381C70" w14:textId="1FA7CDBE" w:rsidR="009B1E2F" w:rsidRPr="00FC4474" w:rsidRDefault="00FC4474" w:rsidP="00FC4474">
      <w:pPr>
        <w:tabs>
          <w:tab w:val="left" w:pos="1560"/>
          <w:tab w:val="left" w:pos="1701"/>
        </w:tabs>
        <w:spacing w:line="480" w:lineRule="auto"/>
        <w:ind w:firstLine="0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Этнические и правовые ограничения</w:t>
      </w:r>
    </w:p>
    <w:p w14:paraId="084FA933" w14:textId="0B215EA2" w:rsidR="009B1E2F" w:rsidRDefault="009B1E2F" w:rsidP="009B1E2F">
      <w:pPr>
        <w:spacing w:line="480" w:lineRule="auto"/>
        <w:rPr>
          <w:b/>
          <w:bCs/>
        </w:rPr>
      </w:pPr>
      <w:r w:rsidRPr="009B1E2F">
        <w:rPr>
          <w:b/>
          <w:bCs/>
        </w:rPr>
        <w:t>Конфиденциальность личной информации</w:t>
      </w:r>
    </w:p>
    <w:p w14:paraId="093E24D2" w14:textId="731AB954" w:rsidR="009B1E2F" w:rsidRPr="009B1E2F" w:rsidRDefault="009B1E2F" w:rsidP="009B1E2F">
      <w:pPr>
        <w:spacing w:line="480" w:lineRule="auto"/>
      </w:pPr>
      <w:r w:rsidRPr="009B1E2F">
        <w:t>Все персональные данные заказчиков, включая адреса объектов, номера телефонов и финансовые условия договоров, должны быть защищены от несанкционированного доступа. Доступ к этой информации предоставляется только сотрудникам, чьи должностные обязанности напрямую связаны с выполнением работ по конкретному объекту.</w:t>
      </w:r>
    </w:p>
    <w:p w14:paraId="6F512CB7" w14:textId="77777777" w:rsidR="009B1E2F" w:rsidRDefault="009B1E2F" w:rsidP="009B1E2F">
      <w:pPr>
        <w:spacing w:line="480" w:lineRule="auto"/>
        <w:rPr>
          <w:b/>
          <w:bCs/>
        </w:rPr>
      </w:pPr>
      <w:r w:rsidRPr="009B1E2F">
        <w:rPr>
          <w:b/>
          <w:bCs/>
        </w:rPr>
        <w:t>Приоритет экспертного мнения над алгоритмами</w:t>
      </w:r>
    </w:p>
    <w:p w14:paraId="070A32F9" w14:textId="05EDDC8C" w:rsidR="009B1E2F" w:rsidRPr="009B1E2F" w:rsidRDefault="009B1E2F" w:rsidP="009B1E2F">
      <w:pPr>
        <w:spacing w:line="480" w:lineRule="auto"/>
      </w:pPr>
      <w:r w:rsidRPr="009B1E2F">
        <w:t xml:space="preserve">Система не должна автоматически принимать решения, которые могут привести к гибели живых организмов или порче имущества. </w:t>
      </w:r>
    </w:p>
    <w:p w14:paraId="06FD1DFD" w14:textId="77777777" w:rsidR="009B1E2F" w:rsidRDefault="009B1E2F" w:rsidP="009B1E2F">
      <w:pPr>
        <w:spacing w:line="480" w:lineRule="auto"/>
        <w:rPr>
          <w:b/>
          <w:bCs/>
        </w:rPr>
      </w:pPr>
      <w:r w:rsidRPr="009B1E2F">
        <w:rPr>
          <w:b/>
          <w:bCs/>
        </w:rPr>
        <w:t>Прозрачность мониторинга персонала</w:t>
      </w:r>
    </w:p>
    <w:p w14:paraId="2D523700" w14:textId="377429AF" w:rsidR="009B1E2F" w:rsidRPr="009B1E2F" w:rsidRDefault="009B1E2F" w:rsidP="009B1E2F">
      <w:pPr>
        <w:spacing w:line="480" w:lineRule="auto"/>
      </w:pPr>
      <w:r w:rsidRPr="009B1E2F">
        <w:t>Сбор данных о местонахождении сотрудников и времени их работы должен осуществляться исключительно в производственных целях. Компания обязана проинформировать персонал о методах цифрового контроля, чтобы избежать нарушений этики трудовых отношений и психологического давления на коллектив.</w:t>
      </w:r>
    </w:p>
    <w:p w14:paraId="2754FACC" w14:textId="77777777" w:rsidR="009B1E2F" w:rsidRDefault="009B1E2F" w:rsidP="009B1E2F">
      <w:pPr>
        <w:spacing w:line="480" w:lineRule="auto"/>
        <w:rPr>
          <w:b/>
          <w:bCs/>
        </w:rPr>
      </w:pPr>
      <w:r w:rsidRPr="009B1E2F">
        <w:rPr>
          <w:b/>
          <w:bCs/>
        </w:rPr>
        <w:t>Предотвращение вреда окружающей среде</w:t>
      </w:r>
    </w:p>
    <w:p w14:paraId="3865CE93" w14:textId="02261C89" w:rsidR="00FC2F83" w:rsidRPr="00FC2F83" w:rsidRDefault="009B1E2F" w:rsidP="009B1E2F">
      <w:pPr>
        <w:spacing w:line="480" w:lineRule="auto"/>
      </w:pPr>
      <w:r w:rsidRPr="009B1E2F">
        <w:t>Функции планирования работ должны учитывать экологические ограничения, такие как запрет на шумные работы в определенные часы или недопустимость слива технических отходов в дренажные системы. Ошибочные настройки системы не должны провоцировать нарушение санитарных и экологических норм на благоустраиваемой территории.</w:t>
      </w:r>
    </w:p>
    <w:p w14:paraId="628D1044" w14:textId="2947CF61" w:rsidR="00FC4474" w:rsidRDefault="00FC4474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42EB8020" w14:textId="6A78CD9A" w:rsidR="009A261A" w:rsidRPr="00FC4474" w:rsidRDefault="00FC4474" w:rsidP="00FC4474">
      <w:pPr>
        <w:tabs>
          <w:tab w:val="left" w:pos="1560"/>
          <w:tab w:val="left" w:pos="1701"/>
        </w:tabs>
        <w:spacing w:line="480" w:lineRule="auto"/>
        <w:ind w:firstLine="0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Первичные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6"/>
        <w:gridCol w:w="4957"/>
      </w:tblGrid>
      <w:tr w:rsidR="00CD3A30" w14:paraId="212B8396" w14:textId="77777777" w:rsidTr="00CD3A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56" w:type="dxa"/>
          </w:tcPr>
          <w:p w14:paraId="2A86BCFD" w14:textId="3F0A547D" w:rsidR="00CD3A30" w:rsidRPr="00CD3A30" w:rsidRDefault="00CD3A30" w:rsidP="00FC4474">
            <w:pPr>
              <w:pStyle w:val="vgutTableText"/>
            </w:pPr>
            <w:r w:rsidRPr="00CD3A30">
              <w:t>Требование</w:t>
            </w:r>
          </w:p>
        </w:tc>
        <w:tc>
          <w:tcPr>
            <w:tcW w:w="4957" w:type="dxa"/>
          </w:tcPr>
          <w:p w14:paraId="0E0CEEA2" w14:textId="0EE63AE5" w:rsidR="00CD3A30" w:rsidRDefault="00CD3A30" w:rsidP="00FC4474">
            <w:pPr>
              <w:pStyle w:val="vgutTableText"/>
            </w:pPr>
            <w:r>
              <w:t>Критерий</w:t>
            </w:r>
          </w:p>
        </w:tc>
      </w:tr>
      <w:tr w:rsidR="00CD3A30" w14:paraId="40A0915A" w14:textId="77777777" w:rsidTr="00CD3A30">
        <w:tc>
          <w:tcPr>
            <w:tcW w:w="4956" w:type="dxa"/>
          </w:tcPr>
          <w:p w14:paraId="1D63D6F4" w14:textId="0932030D" w:rsidR="00CD3A30" w:rsidRDefault="00CD3A30" w:rsidP="00FC4474">
            <w:pPr>
              <w:pStyle w:val="vgutTableText"/>
            </w:pPr>
            <w:r w:rsidRPr="00CD3A30">
              <w:t>Автоматический пересчет графика</w:t>
            </w:r>
          </w:p>
        </w:tc>
        <w:tc>
          <w:tcPr>
            <w:tcW w:w="4957" w:type="dxa"/>
          </w:tcPr>
          <w:p w14:paraId="1A3A10BB" w14:textId="35332A6A" w:rsidR="00CD3A30" w:rsidRDefault="00FC4474" w:rsidP="00FC4474">
            <w:pPr>
              <w:pStyle w:val="vgutTableText"/>
            </w:pPr>
            <w:r w:rsidRPr="00FC4474">
              <w:t>Система должна пересчитывать прогнозную дату завершения этапа работ в течение 3 секунд после внесения фактических объемов. При вводе 50% выполнения задачи сроком 10 дней прогноз остатка должен мгновенно составить 5 дней.</w:t>
            </w:r>
          </w:p>
        </w:tc>
      </w:tr>
      <w:tr w:rsidR="00CD3A30" w14:paraId="0FCE2839" w14:textId="77777777" w:rsidTr="00CD3A30">
        <w:tc>
          <w:tcPr>
            <w:tcW w:w="4956" w:type="dxa"/>
          </w:tcPr>
          <w:p w14:paraId="6AF5051B" w14:textId="4043859E" w:rsidR="00CD3A30" w:rsidRDefault="00FC4474" w:rsidP="00FC4474">
            <w:pPr>
              <w:pStyle w:val="vgutTableText"/>
            </w:pPr>
            <w:r w:rsidRPr="00FC4474">
              <w:t>Контроль бюджетных отклонений</w:t>
            </w:r>
          </w:p>
        </w:tc>
        <w:tc>
          <w:tcPr>
            <w:tcW w:w="4957" w:type="dxa"/>
          </w:tcPr>
          <w:p w14:paraId="54D1CDB9" w14:textId="2B0FAEEC" w:rsidR="00CD3A30" w:rsidRDefault="00FC4474" w:rsidP="00FC4474">
            <w:pPr>
              <w:pStyle w:val="vgutTableText"/>
            </w:pPr>
            <w:r w:rsidRPr="00FC4474">
              <w:t>Система должна автоматически выделять красным цветом позиции сметы, в которых фактический перерасход превышает плановое значение более чем на 5%.</w:t>
            </w:r>
          </w:p>
        </w:tc>
      </w:tr>
      <w:tr w:rsidR="00CD3A30" w14:paraId="7496A426" w14:textId="77777777" w:rsidTr="00CD3A30">
        <w:tc>
          <w:tcPr>
            <w:tcW w:w="4956" w:type="dxa"/>
          </w:tcPr>
          <w:p w14:paraId="72E9C967" w14:textId="5A61A514" w:rsidR="00CD3A30" w:rsidRDefault="00FC4474" w:rsidP="00FC4474">
            <w:pPr>
              <w:pStyle w:val="vgutTableText"/>
            </w:pPr>
            <w:r w:rsidRPr="00FC4474">
              <w:t>Работа в автономном режиме</w:t>
            </w:r>
          </w:p>
        </w:tc>
        <w:tc>
          <w:tcPr>
            <w:tcW w:w="4957" w:type="dxa"/>
          </w:tcPr>
          <w:p w14:paraId="0DE06530" w14:textId="68F4D401" w:rsidR="00CD3A30" w:rsidRDefault="00FC4474" w:rsidP="00FC4474">
            <w:pPr>
              <w:pStyle w:val="vgutTableText"/>
            </w:pPr>
            <w:r w:rsidRPr="00FC4474">
              <w:t>Система должна позволять прорабу вносить данные об объемах и загружать до 10 фотографий без доступа к интернету с последующей синхронизацией всех данных в течение 60 секунд после восстановления соединения.</w:t>
            </w:r>
          </w:p>
        </w:tc>
      </w:tr>
      <w:tr w:rsidR="00CD3A30" w14:paraId="3CBE7FB2" w14:textId="77777777" w:rsidTr="00CD3A30">
        <w:tc>
          <w:tcPr>
            <w:tcW w:w="4956" w:type="dxa"/>
          </w:tcPr>
          <w:p w14:paraId="52242B1B" w14:textId="02D6C8D8" w:rsidR="00CD3A30" w:rsidRDefault="00FC4474" w:rsidP="00FC4474">
            <w:pPr>
              <w:pStyle w:val="vgutTableText"/>
            </w:pPr>
            <w:r w:rsidRPr="00FC4474">
              <w:t>Разграничение прав доступа</w:t>
            </w:r>
          </w:p>
        </w:tc>
        <w:tc>
          <w:tcPr>
            <w:tcW w:w="4957" w:type="dxa"/>
          </w:tcPr>
          <w:p w14:paraId="50969AD3" w14:textId="67FFD7E5" w:rsidR="00CD3A30" w:rsidRDefault="00FC4474" w:rsidP="00FC4474">
            <w:pPr>
              <w:pStyle w:val="vgutTableText"/>
            </w:pPr>
            <w:r w:rsidRPr="00FC4474">
              <w:t>Система должна полностью скрывать любые денежные показатели (закупочные цены, суммы выплат, маржинальность) в интерфейсе для пользователей с ролью «Прораб».</w:t>
            </w:r>
          </w:p>
        </w:tc>
      </w:tr>
      <w:tr w:rsidR="00CD3A30" w14:paraId="1C4E6972" w14:textId="77777777" w:rsidTr="00CD3A30">
        <w:tc>
          <w:tcPr>
            <w:tcW w:w="4956" w:type="dxa"/>
          </w:tcPr>
          <w:p w14:paraId="7335B0D8" w14:textId="1F7377A4" w:rsidR="00CD3A30" w:rsidRDefault="00FC4474" w:rsidP="00FC4474">
            <w:pPr>
              <w:pStyle w:val="vgutTableText"/>
            </w:pPr>
            <w:r w:rsidRPr="00FC4474">
              <w:t>Скорость доступа к чертежам</w:t>
            </w:r>
          </w:p>
        </w:tc>
        <w:tc>
          <w:tcPr>
            <w:tcW w:w="4957" w:type="dxa"/>
          </w:tcPr>
          <w:p w14:paraId="6DCE3EDC" w14:textId="4983733A" w:rsidR="00CD3A30" w:rsidRDefault="00FC4474" w:rsidP="00FC4474">
            <w:pPr>
              <w:pStyle w:val="vgutTableText"/>
            </w:pPr>
            <w:r w:rsidRPr="00FC4474">
              <w:t>Система должна обеспечивать открытие проектного PDF-файла размером 20 МБ на мобильном устройстве не более чем за 5 секунд при скорости интернет-соединения от 5 Мбит/с.</w:t>
            </w:r>
          </w:p>
        </w:tc>
      </w:tr>
      <w:tr w:rsidR="00CD3A30" w14:paraId="0A9EA428" w14:textId="77777777" w:rsidTr="00CD3A30">
        <w:tc>
          <w:tcPr>
            <w:tcW w:w="4956" w:type="dxa"/>
          </w:tcPr>
          <w:p w14:paraId="07300712" w14:textId="43B66EA9" w:rsidR="00CD3A30" w:rsidRDefault="00FC4474" w:rsidP="00FC4474">
            <w:pPr>
              <w:pStyle w:val="vgutTableText"/>
            </w:pPr>
            <w:r w:rsidRPr="00FC4474">
              <w:t>Логистические уведомления</w:t>
            </w:r>
          </w:p>
        </w:tc>
        <w:tc>
          <w:tcPr>
            <w:tcW w:w="4957" w:type="dxa"/>
          </w:tcPr>
          <w:p w14:paraId="588BEA0C" w14:textId="17FCDC09" w:rsidR="00CD3A30" w:rsidRDefault="00FC4474" w:rsidP="00FC4474">
            <w:pPr>
              <w:pStyle w:val="vgutTableText"/>
            </w:pPr>
            <w:r w:rsidRPr="00FC4474">
              <w:t xml:space="preserve">Система должна отправлять </w:t>
            </w:r>
            <w:proofErr w:type="spellStart"/>
            <w:r w:rsidRPr="00FC4474">
              <w:t>push</w:t>
            </w:r>
            <w:proofErr w:type="spellEnd"/>
            <w:r w:rsidRPr="00FC4474">
              <w:t>-уведомление прорабу о статусе поставки материалов ровно за 2 часа до расчетного времени прибытия машины на объект.</w:t>
            </w:r>
          </w:p>
        </w:tc>
      </w:tr>
      <w:tr w:rsidR="00CD3A30" w14:paraId="529E71A6" w14:textId="77777777" w:rsidTr="00CD3A30">
        <w:tc>
          <w:tcPr>
            <w:tcW w:w="4956" w:type="dxa"/>
          </w:tcPr>
          <w:p w14:paraId="030C4530" w14:textId="567150D8" w:rsidR="00CD3A30" w:rsidRDefault="00FC4474" w:rsidP="00FC4474">
            <w:pPr>
              <w:pStyle w:val="vgutTableText"/>
            </w:pPr>
            <w:r w:rsidRPr="00FC4474">
              <w:t>Формирование отчетности</w:t>
            </w:r>
          </w:p>
        </w:tc>
        <w:tc>
          <w:tcPr>
            <w:tcW w:w="4957" w:type="dxa"/>
          </w:tcPr>
          <w:p w14:paraId="08C6EDD3" w14:textId="5A2898F4" w:rsidR="00CD3A30" w:rsidRDefault="00FC4474" w:rsidP="00FC4474">
            <w:pPr>
              <w:pStyle w:val="vgutTableText"/>
            </w:pPr>
            <w:r w:rsidRPr="00FC4474">
              <w:t>Система должна генерировать сводный PDF-отчет для заказчика с актуальным статусом и фотофиксацией за время, не превышающее 10 секунд с момента запроса.</w:t>
            </w:r>
          </w:p>
        </w:tc>
      </w:tr>
    </w:tbl>
    <w:p w14:paraId="1B53AAC3" w14:textId="77777777" w:rsidR="009A261A" w:rsidRPr="009A261A" w:rsidRDefault="009A261A" w:rsidP="009A261A"/>
    <w:p w14:paraId="3F931D53" w14:textId="77777777" w:rsidR="009A261A" w:rsidRPr="009A261A" w:rsidRDefault="009A261A" w:rsidP="00124D30">
      <w:pPr>
        <w:ind w:firstLine="0"/>
      </w:pPr>
    </w:p>
    <w:sectPr w:rsidR="009A261A" w:rsidRPr="009A261A" w:rsidSect="00A850C8">
      <w:headerReference w:type="default" r:id="rId11"/>
      <w:footerReference w:type="default" r:id="rId12"/>
      <w:pgSz w:w="11906" w:h="16838"/>
      <w:pgMar w:top="993" w:right="849" w:bottom="28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3DB32" w14:textId="77777777" w:rsidR="00A8057B" w:rsidRDefault="00A8057B">
      <w:pPr>
        <w:spacing w:before="0" w:line="240" w:lineRule="auto"/>
      </w:pPr>
      <w:r>
        <w:separator/>
      </w:r>
    </w:p>
  </w:endnote>
  <w:endnote w:type="continuationSeparator" w:id="0">
    <w:p w14:paraId="2182BDDE" w14:textId="77777777" w:rsidR="00A8057B" w:rsidRDefault="00A8057B">
      <w:pPr>
        <w:spacing w:before="0" w:line="240" w:lineRule="auto"/>
      </w:pPr>
      <w:r>
        <w:continuationSeparator/>
      </w:r>
    </w:p>
  </w:endnote>
  <w:endnote w:type="continuationNotice" w:id="1">
    <w:p w14:paraId="271A2AE9" w14:textId="77777777" w:rsidR="00A8057B" w:rsidRDefault="00A8057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A81C3" w14:textId="77777777" w:rsidR="009A261A" w:rsidRDefault="009A261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628D3" w14:textId="77777777" w:rsidR="00A8057B" w:rsidRDefault="00A8057B" w:rsidP="00990EAC">
      <w:pPr>
        <w:spacing w:before="0" w:line="240" w:lineRule="auto"/>
      </w:pPr>
      <w:r>
        <w:separator/>
      </w:r>
    </w:p>
  </w:footnote>
  <w:footnote w:type="continuationSeparator" w:id="0">
    <w:p w14:paraId="24DBBCF7" w14:textId="77777777" w:rsidR="00A8057B" w:rsidRDefault="00A8057B" w:rsidP="00990EAC">
      <w:pPr>
        <w:spacing w:before="0" w:line="240" w:lineRule="auto"/>
      </w:pPr>
      <w:r>
        <w:continuationSeparator/>
      </w:r>
    </w:p>
  </w:footnote>
  <w:footnote w:type="continuationNotice" w:id="1">
    <w:p w14:paraId="4ECE60D4" w14:textId="77777777" w:rsidR="00A8057B" w:rsidRDefault="00A8057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4321686"/>
    <w:multiLevelType w:val="multilevel"/>
    <w:tmpl w:val="7F4C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81A3D"/>
    <w:multiLevelType w:val="multilevel"/>
    <w:tmpl w:val="75F2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547C9"/>
    <w:multiLevelType w:val="multilevel"/>
    <w:tmpl w:val="3D3E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FB5490"/>
    <w:multiLevelType w:val="hybridMultilevel"/>
    <w:tmpl w:val="AF4CA8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AD47E7A"/>
    <w:multiLevelType w:val="multilevel"/>
    <w:tmpl w:val="1AE65D1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specVanish w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CF0C3F"/>
    <w:multiLevelType w:val="multilevel"/>
    <w:tmpl w:val="F55E98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F24E2"/>
    <w:multiLevelType w:val="multilevel"/>
    <w:tmpl w:val="58E0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2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3" w15:restartNumberingAfterBreak="0">
    <w:nsid w:val="3290766C"/>
    <w:multiLevelType w:val="multilevel"/>
    <w:tmpl w:val="C754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3101C5"/>
    <w:multiLevelType w:val="hybridMultilevel"/>
    <w:tmpl w:val="BEA8EDD4"/>
    <w:lvl w:ilvl="0" w:tplc="6CC2B3A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0E2E63"/>
    <w:multiLevelType w:val="multilevel"/>
    <w:tmpl w:val="A2B4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E56C95"/>
    <w:multiLevelType w:val="multilevel"/>
    <w:tmpl w:val="C16E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AB0B8"/>
    <w:multiLevelType w:val="multilevel"/>
    <w:tmpl w:val="4DB80F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3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2D4A1E"/>
    <w:multiLevelType w:val="multilevel"/>
    <w:tmpl w:val="4B54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8502F3A"/>
    <w:multiLevelType w:val="multilevel"/>
    <w:tmpl w:val="09C8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860653910">
    <w:abstractNumId w:val="11"/>
  </w:num>
  <w:num w:numId="2" w16cid:durableId="1191645060">
    <w:abstractNumId w:val="0"/>
  </w:num>
  <w:num w:numId="3" w16cid:durableId="542526912">
    <w:abstractNumId w:val="12"/>
  </w:num>
  <w:num w:numId="4" w16cid:durableId="447243797">
    <w:abstractNumId w:val="5"/>
  </w:num>
  <w:num w:numId="5" w16cid:durableId="1766414386">
    <w:abstractNumId w:val="6"/>
  </w:num>
  <w:num w:numId="6" w16cid:durableId="397672627">
    <w:abstractNumId w:val="19"/>
  </w:num>
  <w:num w:numId="7" w16cid:durableId="1113942502">
    <w:abstractNumId w:val="23"/>
  </w:num>
  <w:num w:numId="8" w16cid:durableId="1893880259">
    <w:abstractNumId w:val="27"/>
  </w:num>
  <w:num w:numId="9" w16cid:durableId="1928155207">
    <w:abstractNumId w:val="29"/>
  </w:num>
  <w:num w:numId="10" w16cid:durableId="235290038">
    <w:abstractNumId w:val="20"/>
  </w:num>
  <w:num w:numId="11" w16cid:durableId="1634095374">
    <w:abstractNumId w:val="25"/>
  </w:num>
  <w:num w:numId="12" w16cid:durableId="2058627682">
    <w:abstractNumId w:val="31"/>
  </w:num>
  <w:num w:numId="13" w16cid:durableId="730998980">
    <w:abstractNumId w:val="15"/>
  </w:num>
  <w:num w:numId="14" w16cid:durableId="759376239">
    <w:abstractNumId w:val="18"/>
  </w:num>
  <w:num w:numId="15" w16cid:durableId="1041705188">
    <w:abstractNumId w:val="10"/>
  </w:num>
  <w:num w:numId="16" w16cid:durableId="1407679911">
    <w:abstractNumId w:val="30"/>
  </w:num>
  <w:num w:numId="17" w16cid:durableId="778137252">
    <w:abstractNumId w:val="26"/>
  </w:num>
  <w:num w:numId="18" w16cid:durableId="970206111">
    <w:abstractNumId w:val="7"/>
  </w:num>
  <w:num w:numId="19" w16cid:durableId="1806462020">
    <w:abstractNumId w:val="16"/>
  </w:num>
  <w:num w:numId="20" w16cid:durableId="1287662048">
    <w:abstractNumId w:val="1"/>
  </w:num>
  <w:num w:numId="21" w16cid:durableId="1475172001">
    <w:abstractNumId w:val="28"/>
  </w:num>
  <w:num w:numId="22" w16cid:durableId="307974491">
    <w:abstractNumId w:val="13"/>
  </w:num>
  <w:num w:numId="23" w16cid:durableId="1710763418">
    <w:abstractNumId w:val="2"/>
  </w:num>
  <w:num w:numId="24" w16cid:durableId="1804808632">
    <w:abstractNumId w:val="9"/>
  </w:num>
  <w:num w:numId="25" w16cid:durableId="1628732891">
    <w:abstractNumId w:val="24"/>
  </w:num>
  <w:num w:numId="26" w16cid:durableId="838496781">
    <w:abstractNumId w:val="11"/>
  </w:num>
  <w:num w:numId="27" w16cid:durableId="868877972">
    <w:abstractNumId w:val="4"/>
  </w:num>
  <w:num w:numId="28" w16cid:durableId="1073504102">
    <w:abstractNumId w:val="21"/>
  </w:num>
  <w:num w:numId="29" w16cid:durableId="683282399">
    <w:abstractNumId w:val="22"/>
  </w:num>
  <w:num w:numId="30" w16cid:durableId="1850676503">
    <w:abstractNumId w:val="8"/>
  </w:num>
  <w:num w:numId="31" w16cid:durableId="5032836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56509848">
    <w:abstractNumId w:val="3"/>
  </w:num>
  <w:num w:numId="33" w16cid:durableId="1490630104">
    <w:abstractNumId w:val="17"/>
  </w:num>
  <w:num w:numId="34" w16cid:durableId="792945628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05DAD"/>
    <w:rsid w:val="00007748"/>
    <w:rsid w:val="00010D44"/>
    <w:rsid w:val="00011BEE"/>
    <w:rsid w:val="00011D3C"/>
    <w:rsid w:val="00015480"/>
    <w:rsid w:val="00016E1C"/>
    <w:rsid w:val="000201C9"/>
    <w:rsid w:val="00020C2C"/>
    <w:rsid w:val="00020D9B"/>
    <w:rsid w:val="00024232"/>
    <w:rsid w:val="00024473"/>
    <w:rsid w:val="00024AA1"/>
    <w:rsid w:val="00026D82"/>
    <w:rsid w:val="00027730"/>
    <w:rsid w:val="00031262"/>
    <w:rsid w:val="000315F5"/>
    <w:rsid w:val="00032359"/>
    <w:rsid w:val="00033833"/>
    <w:rsid w:val="000342D5"/>
    <w:rsid w:val="00035A26"/>
    <w:rsid w:val="00037224"/>
    <w:rsid w:val="00037B3E"/>
    <w:rsid w:val="00040D1E"/>
    <w:rsid w:val="000429DC"/>
    <w:rsid w:val="00043093"/>
    <w:rsid w:val="0004336A"/>
    <w:rsid w:val="00044093"/>
    <w:rsid w:val="00045EFA"/>
    <w:rsid w:val="00046056"/>
    <w:rsid w:val="00051403"/>
    <w:rsid w:val="00054B71"/>
    <w:rsid w:val="000568B6"/>
    <w:rsid w:val="0005745E"/>
    <w:rsid w:val="00061796"/>
    <w:rsid w:val="00061F64"/>
    <w:rsid w:val="00066F6D"/>
    <w:rsid w:val="000750CE"/>
    <w:rsid w:val="000809D7"/>
    <w:rsid w:val="0008146F"/>
    <w:rsid w:val="00083276"/>
    <w:rsid w:val="00084FDE"/>
    <w:rsid w:val="0008501D"/>
    <w:rsid w:val="00085C63"/>
    <w:rsid w:val="00085DED"/>
    <w:rsid w:val="000927CB"/>
    <w:rsid w:val="000934BA"/>
    <w:rsid w:val="00094729"/>
    <w:rsid w:val="00096EC7"/>
    <w:rsid w:val="000A17AE"/>
    <w:rsid w:val="000A537A"/>
    <w:rsid w:val="000B5CD4"/>
    <w:rsid w:val="000C0819"/>
    <w:rsid w:val="000C0C5D"/>
    <w:rsid w:val="000C108B"/>
    <w:rsid w:val="000C2A5F"/>
    <w:rsid w:val="000C4F09"/>
    <w:rsid w:val="000C6A09"/>
    <w:rsid w:val="000C7AB7"/>
    <w:rsid w:val="000C7B86"/>
    <w:rsid w:val="000C7DE5"/>
    <w:rsid w:val="000D03D5"/>
    <w:rsid w:val="000D3006"/>
    <w:rsid w:val="000D38ED"/>
    <w:rsid w:val="000D3A15"/>
    <w:rsid w:val="000D5DA7"/>
    <w:rsid w:val="000D7D69"/>
    <w:rsid w:val="000E5B33"/>
    <w:rsid w:val="000E6490"/>
    <w:rsid w:val="000F02A1"/>
    <w:rsid w:val="000F656D"/>
    <w:rsid w:val="000F6FAB"/>
    <w:rsid w:val="00104146"/>
    <w:rsid w:val="00105B54"/>
    <w:rsid w:val="00106B06"/>
    <w:rsid w:val="0011294E"/>
    <w:rsid w:val="0011316B"/>
    <w:rsid w:val="00114CAB"/>
    <w:rsid w:val="00114DE4"/>
    <w:rsid w:val="0011501F"/>
    <w:rsid w:val="001157C8"/>
    <w:rsid w:val="001223A9"/>
    <w:rsid w:val="001226E7"/>
    <w:rsid w:val="001238DC"/>
    <w:rsid w:val="00124D30"/>
    <w:rsid w:val="00126E1D"/>
    <w:rsid w:val="001275E2"/>
    <w:rsid w:val="00127A5A"/>
    <w:rsid w:val="0013162A"/>
    <w:rsid w:val="00131965"/>
    <w:rsid w:val="0013287A"/>
    <w:rsid w:val="00137A54"/>
    <w:rsid w:val="00140CEF"/>
    <w:rsid w:val="00142DEC"/>
    <w:rsid w:val="00145654"/>
    <w:rsid w:val="00145C94"/>
    <w:rsid w:val="0014617F"/>
    <w:rsid w:val="0014719B"/>
    <w:rsid w:val="00150617"/>
    <w:rsid w:val="00154381"/>
    <w:rsid w:val="001557E2"/>
    <w:rsid w:val="00155A8D"/>
    <w:rsid w:val="00155AF7"/>
    <w:rsid w:val="00157EF1"/>
    <w:rsid w:val="0016119C"/>
    <w:rsid w:val="001673EC"/>
    <w:rsid w:val="0016765B"/>
    <w:rsid w:val="00167909"/>
    <w:rsid w:val="00172341"/>
    <w:rsid w:val="00172DBA"/>
    <w:rsid w:val="00174461"/>
    <w:rsid w:val="00186EFA"/>
    <w:rsid w:val="0018734A"/>
    <w:rsid w:val="00187E3E"/>
    <w:rsid w:val="0019044F"/>
    <w:rsid w:val="00190EB8"/>
    <w:rsid w:val="00191495"/>
    <w:rsid w:val="001921E5"/>
    <w:rsid w:val="00194341"/>
    <w:rsid w:val="00197912"/>
    <w:rsid w:val="001A10C3"/>
    <w:rsid w:val="001A12A1"/>
    <w:rsid w:val="001A12C2"/>
    <w:rsid w:val="001A2128"/>
    <w:rsid w:val="001A50A1"/>
    <w:rsid w:val="001A5916"/>
    <w:rsid w:val="001B065B"/>
    <w:rsid w:val="001B0E64"/>
    <w:rsid w:val="001B1B20"/>
    <w:rsid w:val="001B3C9B"/>
    <w:rsid w:val="001B4D8D"/>
    <w:rsid w:val="001B711B"/>
    <w:rsid w:val="001B794F"/>
    <w:rsid w:val="001C0C99"/>
    <w:rsid w:val="001C1DE9"/>
    <w:rsid w:val="001C2B7E"/>
    <w:rsid w:val="001C3FF5"/>
    <w:rsid w:val="001C5AEE"/>
    <w:rsid w:val="001C6C34"/>
    <w:rsid w:val="001D3FB1"/>
    <w:rsid w:val="001D65C2"/>
    <w:rsid w:val="001E280A"/>
    <w:rsid w:val="001E51EC"/>
    <w:rsid w:val="001E6DD3"/>
    <w:rsid w:val="001E74D4"/>
    <w:rsid w:val="001F3C1A"/>
    <w:rsid w:val="001F5E9C"/>
    <w:rsid w:val="001F61FC"/>
    <w:rsid w:val="0020122A"/>
    <w:rsid w:val="00201509"/>
    <w:rsid w:val="002103F5"/>
    <w:rsid w:val="00210808"/>
    <w:rsid w:val="002160F9"/>
    <w:rsid w:val="00216491"/>
    <w:rsid w:val="00227305"/>
    <w:rsid w:val="0023221D"/>
    <w:rsid w:val="00234403"/>
    <w:rsid w:val="00234BD7"/>
    <w:rsid w:val="00237268"/>
    <w:rsid w:val="00241C37"/>
    <w:rsid w:val="0024292C"/>
    <w:rsid w:val="00244671"/>
    <w:rsid w:val="002448DE"/>
    <w:rsid w:val="00244AD0"/>
    <w:rsid w:val="00244FEF"/>
    <w:rsid w:val="0024644F"/>
    <w:rsid w:val="00246749"/>
    <w:rsid w:val="002469D0"/>
    <w:rsid w:val="002502BF"/>
    <w:rsid w:val="0025425C"/>
    <w:rsid w:val="002555DE"/>
    <w:rsid w:val="00256697"/>
    <w:rsid w:val="002609BD"/>
    <w:rsid w:val="00262CCE"/>
    <w:rsid w:val="00263185"/>
    <w:rsid w:val="0026423B"/>
    <w:rsid w:val="00267287"/>
    <w:rsid w:val="00267431"/>
    <w:rsid w:val="002704A7"/>
    <w:rsid w:val="00270C38"/>
    <w:rsid w:val="0027162E"/>
    <w:rsid w:val="00273277"/>
    <w:rsid w:val="002767E4"/>
    <w:rsid w:val="00276CAB"/>
    <w:rsid w:val="00277614"/>
    <w:rsid w:val="00284875"/>
    <w:rsid w:val="00287E94"/>
    <w:rsid w:val="00292B29"/>
    <w:rsid w:val="002952BC"/>
    <w:rsid w:val="002952FC"/>
    <w:rsid w:val="00295D9C"/>
    <w:rsid w:val="00296BBF"/>
    <w:rsid w:val="00296E6A"/>
    <w:rsid w:val="002A0195"/>
    <w:rsid w:val="002A163D"/>
    <w:rsid w:val="002A372E"/>
    <w:rsid w:val="002A514A"/>
    <w:rsid w:val="002A56D9"/>
    <w:rsid w:val="002A6679"/>
    <w:rsid w:val="002B1B76"/>
    <w:rsid w:val="002B41B1"/>
    <w:rsid w:val="002C1982"/>
    <w:rsid w:val="002C4C27"/>
    <w:rsid w:val="002C6463"/>
    <w:rsid w:val="002D354A"/>
    <w:rsid w:val="002D54F6"/>
    <w:rsid w:val="002D5B25"/>
    <w:rsid w:val="002D5ED0"/>
    <w:rsid w:val="002E28E9"/>
    <w:rsid w:val="002E4FE4"/>
    <w:rsid w:val="002E6A4D"/>
    <w:rsid w:val="002F15DD"/>
    <w:rsid w:val="002F1C20"/>
    <w:rsid w:val="002F2A30"/>
    <w:rsid w:val="00303DC8"/>
    <w:rsid w:val="00303F80"/>
    <w:rsid w:val="003044FA"/>
    <w:rsid w:val="00311E97"/>
    <w:rsid w:val="00312254"/>
    <w:rsid w:val="00312F95"/>
    <w:rsid w:val="00313493"/>
    <w:rsid w:val="00317BF7"/>
    <w:rsid w:val="003232C2"/>
    <w:rsid w:val="00323703"/>
    <w:rsid w:val="00323F6E"/>
    <w:rsid w:val="00325DBE"/>
    <w:rsid w:val="00326605"/>
    <w:rsid w:val="0033775C"/>
    <w:rsid w:val="00337E6B"/>
    <w:rsid w:val="00342964"/>
    <w:rsid w:val="00347071"/>
    <w:rsid w:val="00347678"/>
    <w:rsid w:val="00350180"/>
    <w:rsid w:val="00351631"/>
    <w:rsid w:val="0035211F"/>
    <w:rsid w:val="003533F2"/>
    <w:rsid w:val="003552A3"/>
    <w:rsid w:val="00360EB1"/>
    <w:rsid w:val="00364D74"/>
    <w:rsid w:val="00370436"/>
    <w:rsid w:val="003711B3"/>
    <w:rsid w:val="00372C9E"/>
    <w:rsid w:val="00373903"/>
    <w:rsid w:val="00374EF9"/>
    <w:rsid w:val="00380D25"/>
    <w:rsid w:val="00380DA9"/>
    <w:rsid w:val="003863AF"/>
    <w:rsid w:val="00386F3E"/>
    <w:rsid w:val="003878D0"/>
    <w:rsid w:val="00387E10"/>
    <w:rsid w:val="00390EAB"/>
    <w:rsid w:val="00391010"/>
    <w:rsid w:val="003915BE"/>
    <w:rsid w:val="00393F45"/>
    <w:rsid w:val="00394134"/>
    <w:rsid w:val="00395EED"/>
    <w:rsid w:val="003971D4"/>
    <w:rsid w:val="00397496"/>
    <w:rsid w:val="003A006A"/>
    <w:rsid w:val="003A104D"/>
    <w:rsid w:val="003A3E1C"/>
    <w:rsid w:val="003A4E95"/>
    <w:rsid w:val="003A546E"/>
    <w:rsid w:val="003A688A"/>
    <w:rsid w:val="003A6B1D"/>
    <w:rsid w:val="003B111B"/>
    <w:rsid w:val="003B1414"/>
    <w:rsid w:val="003C0D73"/>
    <w:rsid w:val="003C2810"/>
    <w:rsid w:val="003C3949"/>
    <w:rsid w:val="003D072B"/>
    <w:rsid w:val="003D09E5"/>
    <w:rsid w:val="003D1F6F"/>
    <w:rsid w:val="003D213A"/>
    <w:rsid w:val="003D3E93"/>
    <w:rsid w:val="003D43E0"/>
    <w:rsid w:val="003D61D2"/>
    <w:rsid w:val="003E0217"/>
    <w:rsid w:val="003E09BF"/>
    <w:rsid w:val="003E1A1B"/>
    <w:rsid w:val="003E22A5"/>
    <w:rsid w:val="003E3B91"/>
    <w:rsid w:val="003E58AE"/>
    <w:rsid w:val="003E72CD"/>
    <w:rsid w:val="003F3E0A"/>
    <w:rsid w:val="003F3F0D"/>
    <w:rsid w:val="003F6F3E"/>
    <w:rsid w:val="003F722C"/>
    <w:rsid w:val="0040142B"/>
    <w:rsid w:val="00401664"/>
    <w:rsid w:val="004037F1"/>
    <w:rsid w:val="004055A3"/>
    <w:rsid w:val="00405914"/>
    <w:rsid w:val="00410843"/>
    <w:rsid w:val="00411012"/>
    <w:rsid w:val="00412E47"/>
    <w:rsid w:val="00413B7D"/>
    <w:rsid w:val="00417A53"/>
    <w:rsid w:val="0042021E"/>
    <w:rsid w:val="00422C9D"/>
    <w:rsid w:val="0042352B"/>
    <w:rsid w:val="00430E56"/>
    <w:rsid w:val="00431EDC"/>
    <w:rsid w:val="00433E47"/>
    <w:rsid w:val="004347A5"/>
    <w:rsid w:val="00434868"/>
    <w:rsid w:val="00435692"/>
    <w:rsid w:val="0044155C"/>
    <w:rsid w:val="00442256"/>
    <w:rsid w:val="0044254A"/>
    <w:rsid w:val="00447629"/>
    <w:rsid w:val="00451E07"/>
    <w:rsid w:val="00453236"/>
    <w:rsid w:val="00455936"/>
    <w:rsid w:val="0045599D"/>
    <w:rsid w:val="004605D9"/>
    <w:rsid w:val="0046395F"/>
    <w:rsid w:val="004677DC"/>
    <w:rsid w:val="0046791D"/>
    <w:rsid w:val="004712F4"/>
    <w:rsid w:val="0047191E"/>
    <w:rsid w:val="00471FE2"/>
    <w:rsid w:val="00472A19"/>
    <w:rsid w:val="00475A10"/>
    <w:rsid w:val="004767CD"/>
    <w:rsid w:val="00476F7A"/>
    <w:rsid w:val="00477484"/>
    <w:rsid w:val="00481362"/>
    <w:rsid w:val="00481B67"/>
    <w:rsid w:val="0048416D"/>
    <w:rsid w:val="00486C18"/>
    <w:rsid w:val="004872ED"/>
    <w:rsid w:val="00491D53"/>
    <w:rsid w:val="004942EC"/>
    <w:rsid w:val="00495B4F"/>
    <w:rsid w:val="004A0E13"/>
    <w:rsid w:val="004A34C3"/>
    <w:rsid w:val="004A68DD"/>
    <w:rsid w:val="004A741A"/>
    <w:rsid w:val="004A75EA"/>
    <w:rsid w:val="004A7A41"/>
    <w:rsid w:val="004B0C8E"/>
    <w:rsid w:val="004B0E16"/>
    <w:rsid w:val="004B0F88"/>
    <w:rsid w:val="004B2ABB"/>
    <w:rsid w:val="004B2E94"/>
    <w:rsid w:val="004B7636"/>
    <w:rsid w:val="004C2832"/>
    <w:rsid w:val="004C3884"/>
    <w:rsid w:val="004C3B89"/>
    <w:rsid w:val="004C4640"/>
    <w:rsid w:val="004C4B04"/>
    <w:rsid w:val="004C5524"/>
    <w:rsid w:val="004D1151"/>
    <w:rsid w:val="004D7AAD"/>
    <w:rsid w:val="004E3B60"/>
    <w:rsid w:val="004E6942"/>
    <w:rsid w:val="004E6D5E"/>
    <w:rsid w:val="004F1294"/>
    <w:rsid w:val="004F4D49"/>
    <w:rsid w:val="005008C8"/>
    <w:rsid w:val="005017B0"/>
    <w:rsid w:val="00503505"/>
    <w:rsid w:val="005040DD"/>
    <w:rsid w:val="00504690"/>
    <w:rsid w:val="005049E7"/>
    <w:rsid w:val="005064BE"/>
    <w:rsid w:val="00506DC9"/>
    <w:rsid w:val="005111D0"/>
    <w:rsid w:val="0051150B"/>
    <w:rsid w:val="00512B60"/>
    <w:rsid w:val="00514790"/>
    <w:rsid w:val="00514894"/>
    <w:rsid w:val="00514CFD"/>
    <w:rsid w:val="00520544"/>
    <w:rsid w:val="00520668"/>
    <w:rsid w:val="00521AFD"/>
    <w:rsid w:val="00523641"/>
    <w:rsid w:val="00524056"/>
    <w:rsid w:val="00525253"/>
    <w:rsid w:val="00530053"/>
    <w:rsid w:val="00531E80"/>
    <w:rsid w:val="00533141"/>
    <w:rsid w:val="005343A0"/>
    <w:rsid w:val="005343B2"/>
    <w:rsid w:val="0053567E"/>
    <w:rsid w:val="0053603A"/>
    <w:rsid w:val="0054024F"/>
    <w:rsid w:val="00541DD4"/>
    <w:rsid w:val="00544617"/>
    <w:rsid w:val="00545948"/>
    <w:rsid w:val="0054595B"/>
    <w:rsid w:val="00545B96"/>
    <w:rsid w:val="005515F9"/>
    <w:rsid w:val="005517FC"/>
    <w:rsid w:val="005524E9"/>
    <w:rsid w:val="00554344"/>
    <w:rsid w:val="00555CEA"/>
    <w:rsid w:val="00555E69"/>
    <w:rsid w:val="005565F5"/>
    <w:rsid w:val="00557CB3"/>
    <w:rsid w:val="0056079D"/>
    <w:rsid w:val="00561F8C"/>
    <w:rsid w:val="00563D6B"/>
    <w:rsid w:val="00563F4D"/>
    <w:rsid w:val="00570090"/>
    <w:rsid w:val="00571184"/>
    <w:rsid w:val="0057389A"/>
    <w:rsid w:val="00576138"/>
    <w:rsid w:val="005764B1"/>
    <w:rsid w:val="005801CF"/>
    <w:rsid w:val="00580F06"/>
    <w:rsid w:val="00584E3E"/>
    <w:rsid w:val="005911CE"/>
    <w:rsid w:val="00591289"/>
    <w:rsid w:val="00592879"/>
    <w:rsid w:val="005934B3"/>
    <w:rsid w:val="00595B16"/>
    <w:rsid w:val="00596A07"/>
    <w:rsid w:val="005972E7"/>
    <w:rsid w:val="005A188B"/>
    <w:rsid w:val="005A4464"/>
    <w:rsid w:val="005A4E60"/>
    <w:rsid w:val="005A7328"/>
    <w:rsid w:val="005B25EB"/>
    <w:rsid w:val="005B38F3"/>
    <w:rsid w:val="005B401C"/>
    <w:rsid w:val="005B5089"/>
    <w:rsid w:val="005C0921"/>
    <w:rsid w:val="005C393E"/>
    <w:rsid w:val="005C553A"/>
    <w:rsid w:val="005C636C"/>
    <w:rsid w:val="005D1D9F"/>
    <w:rsid w:val="005D3546"/>
    <w:rsid w:val="005D4ECA"/>
    <w:rsid w:val="005E20F6"/>
    <w:rsid w:val="005E260E"/>
    <w:rsid w:val="005E38E8"/>
    <w:rsid w:val="005E4408"/>
    <w:rsid w:val="005E73D1"/>
    <w:rsid w:val="005E7941"/>
    <w:rsid w:val="005E7E35"/>
    <w:rsid w:val="005F044C"/>
    <w:rsid w:val="005F050E"/>
    <w:rsid w:val="005F0877"/>
    <w:rsid w:val="005F0B98"/>
    <w:rsid w:val="006007E9"/>
    <w:rsid w:val="00602E7B"/>
    <w:rsid w:val="006030ED"/>
    <w:rsid w:val="00606C43"/>
    <w:rsid w:val="00612B9C"/>
    <w:rsid w:val="006154D0"/>
    <w:rsid w:val="00615DFC"/>
    <w:rsid w:val="006167DB"/>
    <w:rsid w:val="00620630"/>
    <w:rsid w:val="00624B10"/>
    <w:rsid w:val="00624EED"/>
    <w:rsid w:val="006252D8"/>
    <w:rsid w:val="0062534D"/>
    <w:rsid w:val="006264B7"/>
    <w:rsid w:val="006267F9"/>
    <w:rsid w:val="00627BC1"/>
    <w:rsid w:val="006324C6"/>
    <w:rsid w:val="00636E3B"/>
    <w:rsid w:val="00637159"/>
    <w:rsid w:val="0063715A"/>
    <w:rsid w:val="00640939"/>
    <w:rsid w:val="00641A90"/>
    <w:rsid w:val="00642FB9"/>
    <w:rsid w:val="006457D4"/>
    <w:rsid w:val="00645BED"/>
    <w:rsid w:val="0064643E"/>
    <w:rsid w:val="0065328B"/>
    <w:rsid w:val="0065511F"/>
    <w:rsid w:val="00660D93"/>
    <w:rsid w:val="00661775"/>
    <w:rsid w:val="00661A7E"/>
    <w:rsid w:val="006638C9"/>
    <w:rsid w:val="006652DC"/>
    <w:rsid w:val="00666F52"/>
    <w:rsid w:val="006673D6"/>
    <w:rsid w:val="0066760F"/>
    <w:rsid w:val="00667E50"/>
    <w:rsid w:val="00671CDE"/>
    <w:rsid w:val="00673A20"/>
    <w:rsid w:val="00677D50"/>
    <w:rsid w:val="00683697"/>
    <w:rsid w:val="00683785"/>
    <w:rsid w:val="00686726"/>
    <w:rsid w:val="00686FEE"/>
    <w:rsid w:val="00693237"/>
    <w:rsid w:val="00695763"/>
    <w:rsid w:val="0069718C"/>
    <w:rsid w:val="006A116A"/>
    <w:rsid w:val="006A3648"/>
    <w:rsid w:val="006A4E6C"/>
    <w:rsid w:val="006A534C"/>
    <w:rsid w:val="006A5DFD"/>
    <w:rsid w:val="006A6C93"/>
    <w:rsid w:val="006A7B17"/>
    <w:rsid w:val="006B0795"/>
    <w:rsid w:val="006B47C3"/>
    <w:rsid w:val="006B67C5"/>
    <w:rsid w:val="006B7E34"/>
    <w:rsid w:val="006C4540"/>
    <w:rsid w:val="006C63E8"/>
    <w:rsid w:val="006D422E"/>
    <w:rsid w:val="006D46A3"/>
    <w:rsid w:val="006D6AC1"/>
    <w:rsid w:val="006D73F3"/>
    <w:rsid w:val="006E38DB"/>
    <w:rsid w:val="006E4EA7"/>
    <w:rsid w:val="006E62EB"/>
    <w:rsid w:val="006E7B7F"/>
    <w:rsid w:val="006F0972"/>
    <w:rsid w:val="006F1029"/>
    <w:rsid w:val="006F2A9F"/>
    <w:rsid w:val="006F512D"/>
    <w:rsid w:val="006F695E"/>
    <w:rsid w:val="006F69B7"/>
    <w:rsid w:val="006F6E68"/>
    <w:rsid w:val="006F7F80"/>
    <w:rsid w:val="00701738"/>
    <w:rsid w:val="00702405"/>
    <w:rsid w:val="00706D32"/>
    <w:rsid w:val="0071279D"/>
    <w:rsid w:val="007157E7"/>
    <w:rsid w:val="00717291"/>
    <w:rsid w:val="00717B43"/>
    <w:rsid w:val="007206FA"/>
    <w:rsid w:val="0072190A"/>
    <w:rsid w:val="00722E7F"/>
    <w:rsid w:val="007231C6"/>
    <w:rsid w:val="007240E8"/>
    <w:rsid w:val="00725702"/>
    <w:rsid w:val="00726B2B"/>
    <w:rsid w:val="00730CBE"/>
    <w:rsid w:val="00730CE0"/>
    <w:rsid w:val="0073362C"/>
    <w:rsid w:val="00741EC2"/>
    <w:rsid w:val="00742650"/>
    <w:rsid w:val="0074340C"/>
    <w:rsid w:val="00743413"/>
    <w:rsid w:val="007445A3"/>
    <w:rsid w:val="00747AA0"/>
    <w:rsid w:val="00750EB2"/>
    <w:rsid w:val="007522DD"/>
    <w:rsid w:val="007525DD"/>
    <w:rsid w:val="0075321F"/>
    <w:rsid w:val="00753F95"/>
    <w:rsid w:val="00754F05"/>
    <w:rsid w:val="00761476"/>
    <w:rsid w:val="007616C6"/>
    <w:rsid w:val="0076275A"/>
    <w:rsid w:val="007630D2"/>
    <w:rsid w:val="007636EC"/>
    <w:rsid w:val="00763CE6"/>
    <w:rsid w:val="007661F7"/>
    <w:rsid w:val="007668AB"/>
    <w:rsid w:val="0076691E"/>
    <w:rsid w:val="00766F4F"/>
    <w:rsid w:val="00770183"/>
    <w:rsid w:val="00770291"/>
    <w:rsid w:val="00772EE6"/>
    <w:rsid w:val="00773671"/>
    <w:rsid w:val="00773EC7"/>
    <w:rsid w:val="0077546A"/>
    <w:rsid w:val="00775FCB"/>
    <w:rsid w:val="00776AB5"/>
    <w:rsid w:val="0078222D"/>
    <w:rsid w:val="0078599C"/>
    <w:rsid w:val="00792F08"/>
    <w:rsid w:val="0079474D"/>
    <w:rsid w:val="007973D1"/>
    <w:rsid w:val="007A0770"/>
    <w:rsid w:val="007A09CB"/>
    <w:rsid w:val="007A2C76"/>
    <w:rsid w:val="007A3137"/>
    <w:rsid w:val="007A44EC"/>
    <w:rsid w:val="007A670B"/>
    <w:rsid w:val="007B0AAE"/>
    <w:rsid w:val="007B27EC"/>
    <w:rsid w:val="007B2E9D"/>
    <w:rsid w:val="007B3599"/>
    <w:rsid w:val="007B79AA"/>
    <w:rsid w:val="007C2693"/>
    <w:rsid w:val="007C2B4D"/>
    <w:rsid w:val="007C5DA6"/>
    <w:rsid w:val="007C648D"/>
    <w:rsid w:val="007C6517"/>
    <w:rsid w:val="007C7FF5"/>
    <w:rsid w:val="007D189A"/>
    <w:rsid w:val="007D18D6"/>
    <w:rsid w:val="007D1AD6"/>
    <w:rsid w:val="007D55AC"/>
    <w:rsid w:val="007D68A7"/>
    <w:rsid w:val="007E3FD9"/>
    <w:rsid w:val="007E5FD3"/>
    <w:rsid w:val="007E7DEB"/>
    <w:rsid w:val="007F4B98"/>
    <w:rsid w:val="007F63EB"/>
    <w:rsid w:val="007F6F16"/>
    <w:rsid w:val="00801271"/>
    <w:rsid w:val="00801482"/>
    <w:rsid w:val="008047D0"/>
    <w:rsid w:val="0080525E"/>
    <w:rsid w:val="00810BF5"/>
    <w:rsid w:val="0081256F"/>
    <w:rsid w:val="00813B0E"/>
    <w:rsid w:val="0081417D"/>
    <w:rsid w:val="00815163"/>
    <w:rsid w:val="00815197"/>
    <w:rsid w:val="00816AE0"/>
    <w:rsid w:val="00817716"/>
    <w:rsid w:val="00821162"/>
    <w:rsid w:val="008233FB"/>
    <w:rsid w:val="008236E7"/>
    <w:rsid w:val="008239DB"/>
    <w:rsid w:val="00827CBD"/>
    <w:rsid w:val="00830661"/>
    <w:rsid w:val="00832183"/>
    <w:rsid w:val="008366E8"/>
    <w:rsid w:val="00836D9F"/>
    <w:rsid w:val="008402A2"/>
    <w:rsid w:val="00840973"/>
    <w:rsid w:val="00840A12"/>
    <w:rsid w:val="008429D8"/>
    <w:rsid w:val="00847368"/>
    <w:rsid w:val="00851CEE"/>
    <w:rsid w:val="00853022"/>
    <w:rsid w:val="00856459"/>
    <w:rsid w:val="00860B07"/>
    <w:rsid w:val="00866A62"/>
    <w:rsid w:val="008705F6"/>
    <w:rsid w:val="00873914"/>
    <w:rsid w:val="00873C68"/>
    <w:rsid w:val="0088133E"/>
    <w:rsid w:val="008821B6"/>
    <w:rsid w:val="008821F9"/>
    <w:rsid w:val="00882572"/>
    <w:rsid w:val="00887461"/>
    <w:rsid w:val="0089064E"/>
    <w:rsid w:val="008913CD"/>
    <w:rsid w:val="00895567"/>
    <w:rsid w:val="008A0187"/>
    <w:rsid w:val="008A19F3"/>
    <w:rsid w:val="008A28D7"/>
    <w:rsid w:val="008A3C7E"/>
    <w:rsid w:val="008A447D"/>
    <w:rsid w:val="008A6C0A"/>
    <w:rsid w:val="008A7235"/>
    <w:rsid w:val="008B1742"/>
    <w:rsid w:val="008B2FF6"/>
    <w:rsid w:val="008B3218"/>
    <w:rsid w:val="008B3835"/>
    <w:rsid w:val="008B5671"/>
    <w:rsid w:val="008B57AD"/>
    <w:rsid w:val="008C0D47"/>
    <w:rsid w:val="008C2A8E"/>
    <w:rsid w:val="008C30AA"/>
    <w:rsid w:val="008C6310"/>
    <w:rsid w:val="008C771C"/>
    <w:rsid w:val="008D38F7"/>
    <w:rsid w:val="008D417C"/>
    <w:rsid w:val="008D4429"/>
    <w:rsid w:val="008D5230"/>
    <w:rsid w:val="008D5DED"/>
    <w:rsid w:val="008D6356"/>
    <w:rsid w:val="008E148F"/>
    <w:rsid w:val="008E2490"/>
    <w:rsid w:val="008E6345"/>
    <w:rsid w:val="008F2AFD"/>
    <w:rsid w:val="008F4105"/>
    <w:rsid w:val="008F4B18"/>
    <w:rsid w:val="008F6FA6"/>
    <w:rsid w:val="00901EE0"/>
    <w:rsid w:val="0090228F"/>
    <w:rsid w:val="00902521"/>
    <w:rsid w:val="00903573"/>
    <w:rsid w:val="00907058"/>
    <w:rsid w:val="0090747E"/>
    <w:rsid w:val="009078D1"/>
    <w:rsid w:val="00912163"/>
    <w:rsid w:val="0091225D"/>
    <w:rsid w:val="00912AA6"/>
    <w:rsid w:val="00913A84"/>
    <w:rsid w:val="00914339"/>
    <w:rsid w:val="00917CA6"/>
    <w:rsid w:val="0092285C"/>
    <w:rsid w:val="00922A0E"/>
    <w:rsid w:val="009236FA"/>
    <w:rsid w:val="00923A8F"/>
    <w:rsid w:val="0092487B"/>
    <w:rsid w:val="00930B24"/>
    <w:rsid w:val="0093147C"/>
    <w:rsid w:val="00931494"/>
    <w:rsid w:val="00932C81"/>
    <w:rsid w:val="00940731"/>
    <w:rsid w:val="00941637"/>
    <w:rsid w:val="00943DC9"/>
    <w:rsid w:val="00944557"/>
    <w:rsid w:val="00946800"/>
    <w:rsid w:val="00947373"/>
    <w:rsid w:val="00950955"/>
    <w:rsid w:val="0095138C"/>
    <w:rsid w:val="00955623"/>
    <w:rsid w:val="00955863"/>
    <w:rsid w:val="00957C73"/>
    <w:rsid w:val="00962BF3"/>
    <w:rsid w:val="00964729"/>
    <w:rsid w:val="00966377"/>
    <w:rsid w:val="0096798D"/>
    <w:rsid w:val="00970C15"/>
    <w:rsid w:val="00970E98"/>
    <w:rsid w:val="00972CFA"/>
    <w:rsid w:val="009730DA"/>
    <w:rsid w:val="0097494B"/>
    <w:rsid w:val="0097511E"/>
    <w:rsid w:val="00975EF7"/>
    <w:rsid w:val="00976F9B"/>
    <w:rsid w:val="00977D29"/>
    <w:rsid w:val="00980696"/>
    <w:rsid w:val="0098081B"/>
    <w:rsid w:val="0098133E"/>
    <w:rsid w:val="0098294B"/>
    <w:rsid w:val="00982EAD"/>
    <w:rsid w:val="0098369A"/>
    <w:rsid w:val="00983F1E"/>
    <w:rsid w:val="009863FC"/>
    <w:rsid w:val="00986C99"/>
    <w:rsid w:val="0098708B"/>
    <w:rsid w:val="00990EAC"/>
    <w:rsid w:val="00991D11"/>
    <w:rsid w:val="0099717C"/>
    <w:rsid w:val="00997740"/>
    <w:rsid w:val="00997825"/>
    <w:rsid w:val="009A04CE"/>
    <w:rsid w:val="009A1688"/>
    <w:rsid w:val="009A1CB3"/>
    <w:rsid w:val="009A261A"/>
    <w:rsid w:val="009A3092"/>
    <w:rsid w:val="009A4C35"/>
    <w:rsid w:val="009A5E5D"/>
    <w:rsid w:val="009A78AA"/>
    <w:rsid w:val="009B1E2F"/>
    <w:rsid w:val="009B3BBA"/>
    <w:rsid w:val="009B49EE"/>
    <w:rsid w:val="009C121B"/>
    <w:rsid w:val="009C15AC"/>
    <w:rsid w:val="009C1E84"/>
    <w:rsid w:val="009C2712"/>
    <w:rsid w:val="009C3254"/>
    <w:rsid w:val="009C36DE"/>
    <w:rsid w:val="009C392B"/>
    <w:rsid w:val="009C4F4A"/>
    <w:rsid w:val="009C5201"/>
    <w:rsid w:val="009C62A8"/>
    <w:rsid w:val="009C6785"/>
    <w:rsid w:val="009D009A"/>
    <w:rsid w:val="009D483E"/>
    <w:rsid w:val="009D5528"/>
    <w:rsid w:val="009D6117"/>
    <w:rsid w:val="009D61E5"/>
    <w:rsid w:val="009D686B"/>
    <w:rsid w:val="009D69EC"/>
    <w:rsid w:val="009D7C7B"/>
    <w:rsid w:val="009E4AED"/>
    <w:rsid w:val="009E4D1B"/>
    <w:rsid w:val="009E50E3"/>
    <w:rsid w:val="009F1C8A"/>
    <w:rsid w:val="009F59D7"/>
    <w:rsid w:val="00A0279B"/>
    <w:rsid w:val="00A06116"/>
    <w:rsid w:val="00A06DF9"/>
    <w:rsid w:val="00A161ED"/>
    <w:rsid w:val="00A166F9"/>
    <w:rsid w:val="00A201A7"/>
    <w:rsid w:val="00A21A82"/>
    <w:rsid w:val="00A22E7D"/>
    <w:rsid w:val="00A26122"/>
    <w:rsid w:val="00A30E81"/>
    <w:rsid w:val="00A3550C"/>
    <w:rsid w:val="00A41F4F"/>
    <w:rsid w:val="00A427BD"/>
    <w:rsid w:val="00A43971"/>
    <w:rsid w:val="00A43D43"/>
    <w:rsid w:val="00A43E97"/>
    <w:rsid w:val="00A449F5"/>
    <w:rsid w:val="00A45551"/>
    <w:rsid w:val="00A50E74"/>
    <w:rsid w:val="00A50EA5"/>
    <w:rsid w:val="00A51A5D"/>
    <w:rsid w:val="00A52CF3"/>
    <w:rsid w:val="00A54B76"/>
    <w:rsid w:val="00A54F03"/>
    <w:rsid w:val="00A55933"/>
    <w:rsid w:val="00A55AAD"/>
    <w:rsid w:val="00A631A3"/>
    <w:rsid w:val="00A63893"/>
    <w:rsid w:val="00A64A7D"/>
    <w:rsid w:val="00A6518F"/>
    <w:rsid w:val="00A66360"/>
    <w:rsid w:val="00A67E0B"/>
    <w:rsid w:val="00A70C76"/>
    <w:rsid w:val="00A7391F"/>
    <w:rsid w:val="00A7464D"/>
    <w:rsid w:val="00A8057B"/>
    <w:rsid w:val="00A80780"/>
    <w:rsid w:val="00A815E0"/>
    <w:rsid w:val="00A82498"/>
    <w:rsid w:val="00A839C2"/>
    <w:rsid w:val="00A850C8"/>
    <w:rsid w:val="00A922B8"/>
    <w:rsid w:val="00A938F1"/>
    <w:rsid w:val="00A93B7E"/>
    <w:rsid w:val="00A952F1"/>
    <w:rsid w:val="00A962EB"/>
    <w:rsid w:val="00A9685C"/>
    <w:rsid w:val="00A97CC3"/>
    <w:rsid w:val="00AA487E"/>
    <w:rsid w:val="00AA50F6"/>
    <w:rsid w:val="00AB047F"/>
    <w:rsid w:val="00AB276B"/>
    <w:rsid w:val="00AB2924"/>
    <w:rsid w:val="00AB465D"/>
    <w:rsid w:val="00AB7875"/>
    <w:rsid w:val="00AC354C"/>
    <w:rsid w:val="00AC4F31"/>
    <w:rsid w:val="00AC53A7"/>
    <w:rsid w:val="00AC6651"/>
    <w:rsid w:val="00AC7D24"/>
    <w:rsid w:val="00AD0740"/>
    <w:rsid w:val="00AD1E5B"/>
    <w:rsid w:val="00AD74DC"/>
    <w:rsid w:val="00AD7876"/>
    <w:rsid w:val="00AE4CE5"/>
    <w:rsid w:val="00AE4FC6"/>
    <w:rsid w:val="00AE59C3"/>
    <w:rsid w:val="00AE625D"/>
    <w:rsid w:val="00AF19B3"/>
    <w:rsid w:val="00AF285D"/>
    <w:rsid w:val="00AF478D"/>
    <w:rsid w:val="00AF6894"/>
    <w:rsid w:val="00AF6B65"/>
    <w:rsid w:val="00AF7668"/>
    <w:rsid w:val="00B03CA6"/>
    <w:rsid w:val="00B06B73"/>
    <w:rsid w:val="00B125F0"/>
    <w:rsid w:val="00B13612"/>
    <w:rsid w:val="00B16074"/>
    <w:rsid w:val="00B21EFD"/>
    <w:rsid w:val="00B22A2A"/>
    <w:rsid w:val="00B24E64"/>
    <w:rsid w:val="00B267D5"/>
    <w:rsid w:val="00B27F07"/>
    <w:rsid w:val="00B310F3"/>
    <w:rsid w:val="00B3164A"/>
    <w:rsid w:val="00B31774"/>
    <w:rsid w:val="00B31AA7"/>
    <w:rsid w:val="00B324D6"/>
    <w:rsid w:val="00B346D1"/>
    <w:rsid w:val="00B367E8"/>
    <w:rsid w:val="00B36C5A"/>
    <w:rsid w:val="00B37E6B"/>
    <w:rsid w:val="00B426FB"/>
    <w:rsid w:val="00B42A7B"/>
    <w:rsid w:val="00B42E55"/>
    <w:rsid w:val="00B47142"/>
    <w:rsid w:val="00B61C46"/>
    <w:rsid w:val="00B62D3F"/>
    <w:rsid w:val="00B63A5B"/>
    <w:rsid w:val="00B6451B"/>
    <w:rsid w:val="00B6574F"/>
    <w:rsid w:val="00B65EAD"/>
    <w:rsid w:val="00B6663A"/>
    <w:rsid w:val="00B7174E"/>
    <w:rsid w:val="00B74052"/>
    <w:rsid w:val="00B754E2"/>
    <w:rsid w:val="00B775B6"/>
    <w:rsid w:val="00B77D62"/>
    <w:rsid w:val="00B82E32"/>
    <w:rsid w:val="00B84157"/>
    <w:rsid w:val="00B87CB1"/>
    <w:rsid w:val="00B9459D"/>
    <w:rsid w:val="00B96374"/>
    <w:rsid w:val="00BA130F"/>
    <w:rsid w:val="00BA1B77"/>
    <w:rsid w:val="00BB0350"/>
    <w:rsid w:val="00BB41FD"/>
    <w:rsid w:val="00BB7AEE"/>
    <w:rsid w:val="00BC1223"/>
    <w:rsid w:val="00BC17B4"/>
    <w:rsid w:val="00BC2531"/>
    <w:rsid w:val="00BC283C"/>
    <w:rsid w:val="00BC2C98"/>
    <w:rsid w:val="00BC7399"/>
    <w:rsid w:val="00BD23D3"/>
    <w:rsid w:val="00BD2B75"/>
    <w:rsid w:val="00BD442E"/>
    <w:rsid w:val="00BD738C"/>
    <w:rsid w:val="00BD7D4D"/>
    <w:rsid w:val="00BE17BC"/>
    <w:rsid w:val="00BE36B6"/>
    <w:rsid w:val="00BE39B8"/>
    <w:rsid w:val="00BE71FF"/>
    <w:rsid w:val="00BF0033"/>
    <w:rsid w:val="00BF20B9"/>
    <w:rsid w:val="00BF4034"/>
    <w:rsid w:val="00BF44A4"/>
    <w:rsid w:val="00BF5F99"/>
    <w:rsid w:val="00BF7BFF"/>
    <w:rsid w:val="00C035AA"/>
    <w:rsid w:val="00C0508D"/>
    <w:rsid w:val="00C10551"/>
    <w:rsid w:val="00C105A1"/>
    <w:rsid w:val="00C10B2D"/>
    <w:rsid w:val="00C11AE1"/>
    <w:rsid w:val="00C11E33"/>
    <w:rsid w:val="00C122F9"/>
    <w:rsid w:val="00C135CC"/>
    <w:rsid w:val="00C1681F"/>
    <w:rsid w:val="00C17699"/>
    <w:rsid w:val="00C23932"/>
    <w:rsid w:val="00C23AD2"/>
    <w:rsid w:val="00C2408C"/>
    <w:rsid w:val="00C31852"/>
    <w:rsid w:val="00C31C61"/>
    <w:rsid w:val="00C3250E"/>
    <w:rsid w:val="00C357C0"/>
    <w:rsid w:val="00C36245"/>
    <w:rsid w:val="00C435ED"/>
    <w:rsid w:val="00C44F52"/>
    <w:rsid w:val="00C455B1"/>
    <w:rsid w:val="00C464E8"/>
    <w:rsid w:val="00C52A0D"/>
    <w:rsid w:val="00C548CC"/>
    <w:rsid w:val="00C54F79"/>
    <w:rsid w:val="00C5689A"/>
    <w:rsid w:val="00C61449"/>
    <w:rsid w:val="00C61BE1"/>
    <w:rsid w:val="00C61DF4"/>
    <w:rsid w:val="00C625BE"/>
    <w:rsid w:val="00C63851"/>
    <w:rsid w:val="00C64CB9"/>
    <w:rsid w:val="00C71FE3"/>
    <w:rsid w:val="00C72003"/>
    <w:rsid w:val="00C74AFD"/>
    <w:rsid w:val="00C7529A"/>
    <w:rsid w:val="00C81675"/>
    <w:rsid w:val="00C82A29"/>
    <w:rsid w:val="00C86701"/>
    <w:rsid w:val="00C8774D"/>
    <w:rsid w:val="00C92C19"/>
    <w:rsid w:val="00C9376A"/>
    <w:rsid w:val="00C93C3A"/>
    <w:rsid w:val="00C94207"/>
    <w:rsid w:val="00C948BE"/>
    <w:rsid w:val="00C96227"/>
    <w:rsid w:val="00CA0901"/>
    <w:rsid w:val="00CA2257"/>
    <w:rsid w:val="00CA462A"/>
    <w:rsid w:val="00CA46E3"/>
    <w:rsid w:val="00CA7519"/>
    <w:rsid w:val="00CB1422"/>
    <w:rsid w:val="00CB1ACD"/>
    <w:rsid w:val="00CB211A"/>
    <w:rsid w:val="00CB5752"/>
    <w:rsid w:val="00CB69A0"/>
    <w:rsid w:val="00CB7D02"/>
    <w:rsid w:val="00CC018D"/>
    <w:rsid w:val="00CC0BEF"/>
    <w:rsid w:val="00CC3B6C"/>
    <w:rsid w:val="00CC3D00"/>
    <w:rsid w:val="00CC4052"/>
    <w:rsid w:val="00CC4DC4"/>
    <w:rsid w:val="00CC5127"/>
    <w:rsid w:val="00CC5FCA"/>
    <w:rsid w:val="00CD0687"/>
    <w:rsid w:val="00CD1405"/>
    <w:rsid w:val="00CD194D"/>
    <w:rsid w:val="00CD1A25"/>
    <w:rsid w:val="00CD32D1"/>
    <w:rsid w:val="00CD3A30"/>
    <w:rsid w:val="00CE271F"/>
    <w:rsid w:val="00CE3A3D"/>
    <w:rsid w:val="00CE7A30"/>
    <w:rsid w:val="00CE7A85"/>
    <w:rsid w:val="00CF0C0F"/>
    <w:rsid w:val="00CF3948"/>
    <w:rsid w:val="00CF3B09"/>
    <w:rsid w:val="00CF43C8"/>
    <w:rsid w:val="00CF4EF6"/>
    <w:rsid w:val="00D0476C"/>
    <w:rsid w:val="00D065A6"/>
    <w:rsid w:val="00D1204C"/>
    <w:rsid w:val="00D141AF"/>
    <w:rsid w:val="00D157E6"/>
    <w:rsid w:val="00D15921"/>
    <w:rsid w:val="00D1695C"/>
    <w:rsid w:val="00D240D7"/>
    <w:rsid w:val="00D24A5D"/>
    <w:rsid w:val="00D25457"/>
    <w:rsid w:val="00D267CA"/>
    <w:rsid w:val="00D26A08"/>
    <w:rsid w:val="00D270A5"/>
    <w:rsid w:val="00D2756B"/>
    <w:rsid w:val="00D3115C"/>
    <w:rsid w:val="00D31A36"/>
    <w:rsid w:val="00D378BD"/>
    <w:rsid w:val="00D37FCB"/>
    <w:rsid w:val="00D4023D"/>
    <w:rsid w:val="00D4069A"/>
    <w:rsid w:val="00D43792"/>
    <w:rsid w:val="00D43A09"/>
    <w:rsid w:val="00D43DC4"/>
    <w:rsid w:val="00D4625E"/>
    <w:rsid w:val="00D5242B"/>
    <w:rsid w:val="00D54ECC"/>
    <w:rsid w:val="00D55AB2"/>
    <w:rsid w:val="00D60D3D"/>
    <w:rsid w:val="00D62325"/>
    <w:rsid w:val="00D664C5"/>
    <w:rsid w:val="00D7189D"/>
    <w:rsid w:val="00D730CA"/>
    <w:rsid w:val="00D75D22"/>
    <w:rsid w:val="00D801DF"/>
    <w:rsid w:val="00D8346B"/>
    <w:rsid w:val="00D86307"/>
    <w:rsid w:val="00D877DE"/>
    <w:rsid w:val="00D91D02"/>
    <w:rsid w:val="00D92275"/>
    <w:rsid w:val="00D93960"/>
    <w:rsid w:val="00D94F64"/>
    <w:rsid w:val="00D965A6"/>
    <w:rsid w:val="00D978E4"/>
    <w:rsid w:val="00DA0E92"/>
    <w:rsid w:val="00DA33AC"/>
    <w:rsid w:val="00DA59D9"/>
    <w:rsid w:val="00DA64D0"/>
    <w:rsid w:val="00DA6582"/>
    <w:rsid w:val="00DB0DFE"/>
    <w:rsid w:val="00DB437B"/>
    <w:rsid w:val="00DB4A04"/>
    <w:rsid w:val="00DB67CB"/>
    <w:rsid w:val="00DC22C2"/>
    <w:rsid w:val="00DC4293"/>
    <w:rsid w:val="00DC575A"/>
    <w:rsid w:val="00DC5FE1"/>
    <w:rsid w:val="00DD102A"/>
    <w:rsid w:val="00DD2B98"/>
    <w:rsid w:val="00DD4754"/>
    <w:rsid w:val="00DD48EF"/>
    <w:rsid w:val="00DD53DD"/>
    <w:rsid w:val="00DD59BD"/>
    <w:rsid w:val="00DE03C1"/>
    <w:rsid w:val="00DE18B5"/>
    <w:rsid w:val="00DE1E47"/>
    <w:rsid w:val="00DE27D8"/>
    <w:rsid w:val="00DE63D7"/>
    <w:rsid w:val="00DF09F4"/>
    <w:rsid w:val="00DF163B"/>
    <w:rsid w:val="00DF5C12"/>
    <w:rsid w:val="00E02E0B"/>
    <w:rsid w:val="00E03199"/>
    <w:rsid w:val="00E0593E"/>
    <w:rsid w:val="00E07AD3"/>
    <w:rsid w:val="00E13104"/>
    <w:rsid w:val="00E1460E"/>
    <w:rsid w:val="00E15BFF"/>
    <w:rsid w:val="00E1651E"/>
    <w:rsid w:val="00E1755B"/>
    <w:rsid w:val="00E203CE"/>
    <w:rsid w:val="00E208B0"/>
    <w:rsid w:val="00E212CD"/>
    <w:rsid w:val="00E21AAD"/>
    <w:rsid w:val="00E233E5"/>
    <w:rsid w:val="00E24C4F"/>
    <w:rsid w:val="00E25D40"/>
    <w:rsid w:val="00E26438"/>
    <w:rsid w:val="00E26720"/>
    <w:rsid w:val="00E3034E"/>
    <w:rsid w:val="00E30471"/>
    <w:rsid w:val="00E34427"/>
    <w:rsid w:val="00E36DF7"/>
    <w:rsid w:val="00E379EF"/>
    <w:rsid w:val="00E41AEE"/>
    <w:rsid w:val="00E43A6F"/>
    <w:rsid w:val="00E4485B"/>
    <w:rsid w:val="00E4794F"/>
    <w:rsid w:val="00E508A7"/>
    <w:rsid w:val="00E50F28"/>
    <w:rsid w:val="00E53657"/>
    <w:rsid w:val="00E547E0"/>
    <w:rsid w:val="00E55756"/>
    <w:rsid w:val="00E60A44"/>
    <w:rsid w:val="00E61B22"/>
    <w:rsid w:val="00E655D1"/>
    <w:rsid w:val="00E666EA"/>
    <w:rsid w:val="00E70695"/>
    <w:rsid w:val="00E74087"/>
    <w:rsid w:val="00E7504D"/>
    <w:rsid w:val="00E75B87"/>
    <w:rsid w:val="00E75FCD"/>
    <w:rsid w:val="00E77E12"/>
    <w:rsid w:val="00E85CEA"/>
    <w:rsid w:val="00E8690C"/>
    <w:rsid w:val="00E8780A"/>
    <w:rsid w:val="00E9197A"/>
    <w:rsid w:val="00E941D7"/>
    <w:rsid w:val="00E94C6C"/>
    <w:rsid w:val="00E96E0F"/>
    <w:rsid w:val="00E97C53"/>
    <w:rsid w:val="00EA3D39"/>
    <w:rsid w:val="00EA58AE"/>
    <w:rsid w:val="00EA5D51"/>
    <w:rsid w:val="00EA6493"/>
    <w:rsid w:val="00EA70F3"/>
    <w:rsid w:val="00EA7476"/>
    <w:rsid w:val="00EA7F53"/>
    <w:rsid w:val="00EB037C"/>
    <w:rsid w:val="00EB0651"/>
    <w:rsid w:val="00EB10E5"/>
    <w:rsid w:val="00EB1F89"/>
    <w:rsid w:val="00EB1FC2"/>
    <w:rsid w:val="00EB2DA0"/>
    <w:rsid w:val="00EB6A0B"/>
    <w:rsid w:val="00EC14DF"/>
    <w:rsid w:val="00EC1BB9"/>
    <w:rsid w:val="00ED3B32"/>
    <w:rsid w:val="00ED4484"/>
    <w:rsid w:val="00ED48C9"/>
    <w:rsid w:val="00ED6B45"/>
    <w:rsid w:val="00ED7346"/>
    <w:rsid w:val="00ED77F3"/>
    <w:rsid w:val="00EE205C"/>
    <w:rsid w:val="00EE3EB8"/>
    <w:rsid w:val="00EE45D4"/>
    <w:rsid w:val="00EF0DA6"/>
    <w:rsid w:val="00EF1410"/>
    <w:rsid w:val="00EF2CC0"/>
    <w:rsid w:val="00EF56B1"/>
    <w:rsid w:val="00EF6475"/>
    <w:rsid w:val="00EF79B3"/>
    <w:rsid w:val="00EF79BE"/>
    <w:rsid w:val="00F008E3"/>
    <w:rsid w:val="00F01362"/>
    <w:rsid w:val="00F01609"/>
    <w:rsid w:val="00F04B0B"/>
    <w:rsid w:val="00F05BB5"/>
    <w:rsid w:val="00F113BF"/>
    <w:rsid w:val="00F17906"/>
    <w:rsid w:val="00F17B27"/>
    <w:rsid w:val="00F20633"/>
    <w:rsid w:val="00F20ED0"/>
    <w:rsid w:val="00F2337D"/>
    <w:rsid w:val="00F2376C"/>
    <w:rsid w:val="00F25908"/>
    <w:rsid w:val="00F26778"/>
    <w:rsid w:val="00F26E37"/>
    <w:rsid w:val="00F27F1B"/>
    <w:rsid w:val="00F32853"/>
    <w:rsid w:val="00F32A7C"/>
    <w:rsid w:val="00F34EC4"/>
    <w:rsid w:val="00F34F11"/>
    <w:rsid w:val="00F35461"/>
    <w:rsid w:val="00F374E5"/>
    <w:rsid w:val="00F4271F"/>
    <w:rsid w:val="00F42AE1"/>
    <w:rsid w:val="00F4458A"/>
    <w:rsid w:val="00F473F2"/>
    <w:rsid w:val="00F5534E"/>
    <w:rsid w:val="00F5553E"/>
    <w:rsid w:val="00F6042B"/>
    <w:rsid w:val="00F62DCD"/>
    <w:rsid w:val="00F646A2"/>
    <w:rsid w:val="00F71199"/>
    <w:rsid w:val="00F71243"/>
    <w:rsid w:val="00F7173E"/>
    <w:rsid w:val="00F72076"/>
    <w:rsid w:val="00F7451A"/>
    <w:rsid w:val="00F745DD"/>
    <w:rsid w:val="00F75867"/>
    <w:rsid w:val="00F75DEC"/>
    <w:rsid w:val="00F76B03"/>
    <w:rsid w:val="00F76EBD"/>
    <w:rsid w:val="00F8226E"/>
    <w:rsid w:val="00F8478E"/>
    <w:rsid w:val="00F84AC0"/>
    <w:rsid w:val="00F84B99"/>
    <w:rsid w:val="00F84BB2"/>
    <w:rsid w:val="00F85769"/>
    <w:rsid w:val="00F8700A"/>
    <w:rsid w:val="00F91124"/>
    <w:rsid w:val="00F9719D"/>
    <w:rsid w:val="00FA046A"/>
    <w:rsid w:val="00FA3223"/>
    <w:rsid w:val="00FA6956"/>
    <w:rsid w:val="00FA70AC"/>
    <w:rsid w:val="00FB0572"/>
    <w:rsid w:val="00FB05EA"/>
    <w:rsid w:val="00FB123E"/>
    <w:rsid w:val="00FB3258"/>
    <w:rsid w:val="00FB572C"/>
    <w:rsid w:val="00FB5778"/>
    <w:rsid w:val="00FC2F83"/>
    <w:rsid w:val="00FC4342"/>
    <w:rsid w:val="00FC4474"/>
    <w:rsid w:val="00FC5EE5"/>
    <w:rsid w:val="00FD0C4A"/>
    <w:rsid w:val="00FD2680"/>
    <w:rsid w:val="00FD2FE6"/>
    <w:rsid w:val="00FD4D49"/>
    <w:rsid w:val="00FD5E14"/>
    <w:rsid w:val="00FD73B1"/>
    <w:rsid w:val="00FE1F55"/>
    <w:rsid w:val="00FE4B6D"/>
    <w:rsid w:val="00FE68B7"/>
    <w:rsid w:val="00FE77D9"/>
    <w:rsid w:val="00FF0A73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86B81017-D01C-4EBC-BFC2-7924D80F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3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FD2FE6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31">
    <w:name w:val="toc 3"/>
    <w:aliases w:val="vguC_Contents3"/>
    <w:basedOn w:val="a1"/>
    <w:next w:val="a1"/>
    <w:autoRedefine/>
    <w:uiPriority w:val="39"/>
    <w:rsid w:val="008236E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9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9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uiPriority w:val="99"/>
    <w:semiHidden/>
    <w:unhideWhenUsed/>
    <w:rsid w:val="00AE4FC6"/>
    <w:rPr>
      <w:rFonts w:cs="Times New Roman"/>
      <w:szCs w:val="24"/>
    </w:rPr>
  </w:style>
  <w:style w:type="character" w:styleId="afd">
    <w:name w:val="Placeholder Text"/>
    <w:basedOn w:val="a2"/>
    <w:uiPriority w:val="99"/>
    <w:semiHidden/>
    <w:rsid w:val="00FF0A73"/>
    <w:rPr>
      <w:color w:val="666666"/>
    </w:rPr>
  </w:style>
  <w:style w:type="character" w:customStyle="1" w:styleId="keyword">
    <w:name w:val="keyword"/>
    <w:basedOn w:val="a2"/>
    <w:rsid w:val="005E260E"/>
  </w:style>
  <w:style w:type="character" w:styleId="afe">
    <w:name w:val="Unresolved Mention"/>
    <w:basedOn w:val="a2"/>
    <w:uiPriority w:val="99"/>
    <w:semiHidden/>
    <w:unhideWhenUsed/>
    <w:rsid w:val="000C6A09"/>
    <w:rPr>
      <w:color w:val="605E5C"/>
      <w:shd w:val="clear" w:color="auto" w:fill="E1DFDD"/>
    </w:rPr>
  </w:style>
  <w:style w:type="paragraph" w:customStyle="1" w:styleId="paragraph">
    <w:name w:val="paragraph"/>
    <w:basedOn w:val="a1"/>
    <w:rsid w:val="001226E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a2"/>
    <w:rsid w:val="001226E7"/>
  </w:style>
  <w:style w:type="character" w:customStyle="1" w:styleId="eop">
    <w:name w:val="eop"/>
    <w:basedOn w:val="a2"/>
    <w:rsid w:val="001226E7"/>
  </w:style>
  <w:style w:type="character" w:styleId="aff">
    <w:name w:val="FollowedHyperlink"/>
    <w:basedOn w:val="a2"/>
    <w:uiPriority w:val="99"/>
    <w:semiHidden/>
    <w:unhideWhenUsed/>
    <w:rsid w:val="00FC43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6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7B2BE6E-1D41-4D62-AB0E-4A6380798AFC}">
  <we:reference id="wa200005502" version="1.0.0.13" store="ru-RU" storeType="OMEX"/>
  <we:alternateReferences>
    <we:reference id="WA200005502" version="1.0.0.13" store="WA200005502" storeType="OMEX"/>
  </we:alternateReferences>
  <we:properties>
    <we:property name="docId" value="&quot;J-uBe_iak6J4-4oE6fc4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BD1D67-02E1-4F82-84DD-238FD8DA5D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4188</TotalTime>
  <Pages>8</Pages>
  <Words>1474</Words>
  <Characters>8405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zr 828</cp:lastModifiedBy>
  <cp:revision>226</cp:revision>
  <cp:lastPrinted>2025-11-18T04:06:00Z</cp:lastPrinted>
  <dcterms:created xsi:type="dcterms:W3CDTF">2023-03-14T07:23:00Z</dcterms:created>
  <dcterms:modified xsi:type="dcterms:W3CDTF">2026-09-09T18:04:00Z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